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BF1EEA" w14:textId="77777777" w:rsidR="0093096D" w:rsidRPr="005A13CF" w:rsidRDefault="0093096D" w:rsidP="00511CA1">
      <w:pPr>
        <w:tabs>
          <w:tab w:val="right" w:leader="underscore" w:pos="9922"/>
        </w:tabs>
        <w:ind w:firstLine="0"/>
        <w:jc w:val="center"/>
        <w:rPr>
          <w:szCs w:val="24"/>
        </w:rPr>
      </w:pPr>
    </w:p>
    <w:p w14:paraId="7F11CB6E" w14:textId="77777777" w:rsidR="00E91DB2" w:rsidRPr="005A13CF" w:rsidRDefault="00E91DB2" w:rsidP="00511CA1">
      <w:pPr>
        <w:tabs>
          <w:tab w:val="right" w:leader="underscore" w:pos="9922"/>
        </w:tabs>
        <w:ind w:firstLine="0"/>
        <w:jc w:val="center"/>
        <w:rPr>
          <w:szCs w:val="24"/>
        </w:rPr>
      </w:pPr>
    </w:p>
    <w:p w14:paraId="68B637DD" w14:textId="77777777" w:rsidR="00E91DB2" w:rsidRPr="005A13CF" w:rsidRDefault="00E91DB2" w:rsidP="00511CA1">
      <w:pPr>
        <w:tabs>
          <w:tab w:val="right" w:leader="underscore" w:pos="9922"/>
        </w:tabs>
        <w:ind w:firstLine="0"/>
        <w:jc w:val="center"/>
        <w:rPr>
          <w:szCs w:val="24"/>
        </w:rPr>
      </w:pPr>
    </w:p>
    <w:p w14:paraId="318A11B2" w14:textId="77777777" w:rsidR="00E91DB2" w:rsidRPr="005A13CF" w:rsidRDefault="00E91DB2" w:rsidP="00511CA1">
      <w:pPr>
        <w:tabs>
          <w:tab w:val="right" w:leader="underscore" w:pos="9922"/>
        </w:tabs>
        <w:ind w:firstLine="0"/>
        <w:jc w:val="center"/>
        <w:rPr>
          <w:szCs w:val="24"/>
        </w:rPr>
      </w:pPr>
    </w:p>
    <w:p w14:paraId="18D5AF89" w14:textId="77777777" w:rsidR="00E91DB2" w:rsidRDefault="00E91DB2" w:rsidP="00511CA1">
      <w:pPr>
        <w:tabs>
          <w:tab w:val="right" w:leader="underscore" w:pos="9922"/>
        </w:tabs>
        <w:ind w:firstLine="0"/>
        <w:jc w:val="center"/>
        <w:rPr>
          <w:szCs w:val="24"/>
        </w:rPr>
      </w:pPr>
    </w:p>
    <w:p w14:paraId="58BBD463" w14:textId="77777777" w:rsidR="005A13CF" w:rsidRDefault="005A13CF" w:rsidP="00511CA1">
      <w:pPr>
        <w:tabs>
          <w:tab w:val="right" w:leader="underscore" w:pos="9922"/>
        </w:tabs>
        <w:ind w:firstLine="0"/>
        <w:jc w:val="center"/>
        <w:rPr>
          <w:szCs w:val="24"/>
        </w:rPr>
      </w:pPr>
    </w:p>
    <w:p w14:paraId="38CFCDF4" w14:textId="77777777" w:rsidR="0093096D" w:rsidRPr="005A13CF" w:rsidRDefault="0093096D" w:rsidP="00511CA1">
      <w:pPr>
        <w:tabs>
          <w:tab w:val="right" w:leader="underscore" w:pos="9922"/>
        </w:tabs>
        <w:ind w:firstLine="0"/>
        <w:jc w:val="center"/>
        <w:rPr>
          <w:szCs w:val="24"/>
        </w:rPr>
      </w:pPr>
    </w:p>
    <w:p w14:paraId="171CEA60" w14:textId="77777777" w:rsidR="0093096D" w:rsidRPr="005A13CF" w:rsidRDefault="0093096D" w:rsidP="00511CA1">
      <w:pPr>
        <w:tabs>
          <w:tab w:val="right" w:leader="underscore" w:pos="9922"/>
        </w:tabs>
        <w:ind w:firstLine="0"/>
        <w:jc w:val="center"/>
        <w:rPr>
          <w:szCs w:val="24"/>
        </w:rPr>
      </w:pPr>
    </w:p>
    <w:p w14:paraId="4B582B75" w14:textId="77777777" w:rsidR="0093096D" w:rsidRDefault="0093096D" w:rsidP="00511CA1">
      <w:pPr>
        <w:tabs>
          <w:tab w:val="right" w:leader="underscore" w:pos="9922"/>
        </w:tabs>
        <w:ind w:firstLine="0"/>
        <w:jc w:val="center"/>
        <w:rPr>
          <w:bCs/>
          <w:szCs w:val="24"/>
        </w:rPr>
      </w:pPr>
    </w:p>
    <w:p w14:paraId="10880564" w14:textId="77777777" w:rsidR="00603424" w:rsidRDefault="00603424" w:rsidP="00511CA1">
      <w:pPr>
        <w:tabs>
          <w:tab w:val="right" w:leader="underscore" w:pos="9922"/>
        </w:tabs>
        <w:ind w:firstLine="0"/>
        <w:jc w:val="center"/>
        <w:rPr>
          <w:bCs/>
          <w:szCs w:val="24"/>
        </w:rPr>
      </w:pPr>
    </w:p>
    <w:p w14:paraId="4D4397A8" w14:textId="77777777" w:rsidR="00603424" w:rsidRPr="00B73671" w:rsidRDefault="00603424" w:rsidP="00511CA1">
      <w:pPr>
        <w:tabs>
          <w:tab w:val="right" w:leader="underscore" w:pos="9922"/>
        </w:tabs>
        <w:ind w:firstLine="0"/>
        <w:jc w:val="center"/>
        <w:rPr>
          <w:bCs/>
          <w:sz w:val="32"/>
          <w:szCs w:val="28"/>
        </w:rPr>
      </w:pPr>
    </w:p>
    <w:p w14:paraId="351DE910" w14:textId="3D42D987" w:rsidR="0093096D" w:rsidRPr="00B73671" w:rsidRDefault="00210D8B" w:rsidP="00511CA1">
      <w:pPr>
        <w:ind w:firstLine="0"/>
        <w:jc w:val="center"/>
        <w:rPr>
          <w:b/>
          <w:szCs w:val="32"/>
        </w:rPr>
      </w:pPr>
      <w:r w:rsidRPr="00603424">
        <w:rPr>
          <w:b/>
          <w:sz w:val="32"/>
          <w:szCs w:val="36"/>
        </w:rPr>
        <w:t>Отчёт по лабораторной работе №</w:t>
      </w:r>
      <w:r w:rsidRPr="00FF6541">
        <w:rPr>
          <w:b/>
          <w:sz w:val="32"/>
          <w:szCs w:val="36"/>
        </w:rPr>
        <w:t>1</w:t>
      </w:r>
      <w:r w:rsidRPr="00603424">
        <w:rPr>
          <w:b/>
          <w:sz w:val="32"/>
          <w:szCs w:val="36"/>
        </w:rPr>
        <w:t>,</w:t>
      </w:r>
      <w:r w:rsidRPr="00603424">
        <w:rPr>
          <w:b/>
          <w:sz w:val="32"/>
          <w:szCs w:val="36"/>
        </w:rPr>
        <w:br/>
        <w:t>«</w:t>
      </w:r>
      <w:r>
        <w:rPr>
          <w:b/>
          <w:sz w:val="32"/>
          <w:szCs w:val="36"/>
        </w:rPr>
        <w:t>…</w:t>
      </w:r>
      <w:r w:rsidRPr="00603424">
        <w:rPr>
          <w:b/>
          <w:sz w:val="32"/>
          <w:szCs w:val="36"/>
        </w:rPr>
        <w:t>»</w:t>
      </w:r>
      <w:r w:rsidRPr="00603424">
        <w:rPr>
          <w:b/>
          <w:sz w:val="32"/>
          <w:szCs w:val="36"/>
        </w:rPr>
        <w:br/>
        <w:t>по дисциплине «</w:t>
      </w:r>
      <w:r>
        <w:rPr>
          <w:b/>
          <w:sz w:val="32"/>
          <w:szCs w:val="36"/>
        </w:rPr>
        <w:t>…</w:t>
      </w:r>
      <w:r w:rsidRPr="00603424">
        <w:rPr>
          <w:b/>
          <w:sz w:val="32"/>
          <w:szCs w:val="36"/>
        </w:rPr>
        <w:t>»</w:t>
      </w:r>
    </w:p>
    <w:p w14:paraId="5782ED44" w14:textId="77777777" w:rsidR="0093096D" w:rsidRPr="00603424" w:rsidRDefault="0093096D" w:rsidP="00511CA1">
      <w:pPr>
        <w:ind w:firstLine="0"/>
        <w:jc w:val="center"/>
        <w:rPr>
          <w:sz w:val="22"/>
          <w:szCs w:val="28"/>
        </w:rPr>
      </w:pPr>
    </w:p>
    <w:p w14:paraId="54D53D77" w14:textId="77777777" w:rsidR="0093096D" w:rsidRDefault="0093096D" w:rsidP="00511CA1">
      <w:pPr>
        <w:tabs>
          <w:tab w:val="left" w:pos="6379"/>
        </w:tabs>
        <w:ind w:firstLine="0"/>
        <w:jc w:val="center"/>
        <w:rPr>
          <w:szCs w:val="28"/>
        </w:rPr>
      </w:pPr>
    </w:p>
    <w:p w14:paraId="13A3F06D" w14:textId="77777777" w:rsidR="005A13CF" w:rsidRDefault="005A13CF" w:rsidP="00511CA1">
      <w:pPr>
        <w:tabs>
          <w:tab w:val="left" w:pos="6379"/>
        </w:tabs>
        <w:ind w:firstLine="0"/>
        <w:jc w:val="center"/>
        <w:rPr>
          <w:szCs w:val="28"/>
        </w:rPr>
      </w:pPr>
    </w:p>
    <w:p w14:paraId="134B322F" w14:textId="77777777" w:rsidR="005A13CF" w:rsidRPr="0093096D" w:rsidRDefault="005A13CF" w:rsidP="00511CA1">
      <w:pPr>
        <w:tabs>
          <w:tab w:val="left" w:pos="6379"/>
        </w:tabs>
        <w:ind w:firstLine="0"/>
        <w:jc w:val="center"/>
        <w:rPr>
          <w:szCs w:val="28"/>
        </w:rPr>
      </w:pPr>
    </w:p>
    <w:p w14:paraId="46D0EB79" w14:textId="77777777" w:rsidR="0093096D" w:rsidRPr="0093096D" w:rsidRDefault="0093096D" w:rsidP="00511CA1">
      <w:pPr>
        <w:tabs>
          <w:tab w:val="left" w:pos="4820"/>
          <w:tab w:val="left" w:pos="9356"/>
        </w:tabs>
        <w:ind w:left="4820" w:firstLine="0"/>
        <w:rPr>
          <w:szCs w:val="28"/>
        </w:rPr>
      </w:pPr>
      <w:r w:rsidRPr="0093096D">
        <w:rPr>
          <w:szCs w:val="28"/>
        </w:rPr>
        <w:t>Выполнил</w:t>
      </w:r>
      <w:r w:rsidR="003347E3">
        <w:rPr>
          <w:szCs w:val="28"/>
        </w:rPr>
        <w:t xml:space="preserve"> </w:t>
      </w:r>
      <w:r w:rsidRPr="0093096D">
        <w:rPr>
          <w:szCs w:val="28"/>
        </w:rPr>
        <w:t>студент гр.</w:t>
      </w:r>
      <w:r w:rsidR="00E375E0">
        <w:rPr>
          <w:szCs w:val="28"/>
        </w:rPr>
        <w:t xml:space="preserve"> </w:t>
      </w:r>
      <w:r w:rsidR="003347E3">
        <w:rPr>
          <w:szCs w:val="28"/>
          <w:u w:val="single"/>
        </w:rPr>
        <w:t>ИСТ-23-1Б Радостев Кирилл Павлович</w:t>
      </w:r>
      <w:r w:rsidRPr="0093096D">
        <w:rPr>
          <w:szCs w:val="28"/>
          <w:u w:val="single"/>
        </w:rPr>
        <w:tab/>
      </w:r>
    </w:p>
    <w:p w14:paraId="57E655DA" w14:textId="77777777" w:rsidR="0093096D" w:rsidRPr="005A13CF" w:rsidRDefault="0093096D" w:rsidP="00511CA1">
      <w:pPr>
        <w:tabs>
          <w:tab w:val="center" w:pos="7088"/>
        </w:tabs>
        <w:ind w:left="4820" w:firstLine="0"/>
        <w:jc w:val="center"/>
        <w:rPr>
          <w:sz w:val="16"/>
          <w:szCs w:val="14"/>
        </w:rPr>
      </w:pPr>
      <w:r w:rsidRPr="005A13CF">
        <w:rPr>
          <w:sz w:val="16"/>
          <w:szCs w:val="14"/>
        </w:rPr>
        <w:t>(Фамилия, Имя, Отчество)</w:t>
      </w:r>
    </w:p>
    <w:p w14:paraId="3A785E51" w14:textId="77777777" w:rsidR="00EF72B0" w:rsidRPr="00511CA1" w:rsidRDefault="00EF72B0" w:rsidP="00511CA1">
      <w:pPr>
        <w:tabs>
          <w:tab w:val="center" w:pos="7088"/>
        </w:tabs>
        <w:ind w:left="4820" w:firstLine="0"/>
        <w:jc w:val="center"/>
        <w:rPr>
          <w:szCs w:val="14"/>
        </w:rPr>
      </w:pPr>
    </w:p>
    <w:p w14:paraId="36C72643" w14:textId="55FD1639" w:rsidR="00603424" w:rsidRPr="007721C2" w:rsidRDefault="00603424" w:rsidP="00603424">
      <w:pPr>
        <w:tabs>
          <w:tab w:val="left" w:pos="4820"/>
          <w:tab w:val="left" w:pos="9356"/>
        </w:tabs>
        <w:ind w:left="4820" w:firstLine="0"/>
        <w:rPr>
          <w:szCs w:val="28"/>
        </w:rPr>
      </w:pPr>
      <w:r w:rsidRPr="007721C2">
        <w:rPr>
          <w:bCs/>
          <w:szCs w:val="26"/>
        </w:rPr>
        <w:t>Проверил</w:t>
      </w:r>
      <w:r w:rsidR="003347E3">
        <w:rPr>
          <w:szCs w:val="26"/>
          <w:u w:val="single"/>
        </w:rPr>
        <w:t xml:space="preserve"> </w:t>
      </w:r>
      <w:r w:rsidR="00210D8B">
        <w:rPr>
          <w:szCs w:val="26"/>
          <w:u w:val="single"/>
        </w:rPr>
        <w:t>…</w:t>
      </w:r>
      <w:r w:rsidRPr="007721C2">
        <w:rPr>
          <w:szCs w:val="28"/>
          <w:u w:val="single"/>
        </w:rPr>
        <w:tab/>
      </w:r>
    </w:p>
    <w:p w14:paraId="1113B435" w14:textId="77777777" w:rsidR="00603424" w:rsidRPr="005A13CF" w:rsidRDefault="00603424" w:rsidP="00603424">
      <w:pPr>
        <w:tabs>
          <w:tab w:val="center" w:pos="7088"/>
        </w:tabs>
        <w:ind w:left="4820" w:firstLine="0"/>
        <w:jc w:val="center"/>
        <w:rPr>
          <w:sz w:val="16"/>
          <w:szCs w:val="14"/>
        </w:rPr>
      </w:pPr>
      <w:r w:rsidRPr="007721C2">
        <w:rPr>
          <w:sz w:val="16"/>
          <w:szCs w:val="14"/>
        </w:rPr>
        <w:t>(Фамилия, Имя, Отчество)</w:t>
      </w:r>
    </w:p>
    <w:p w14:paraId="3BF4FCE4" w14:textId="77777777" w:rsidR="0093096D" w:rsidRPr="0093096D" w:rsidRDefault="0093096D" w:rsidP="00511CA1">
      <w:pPr>
        <w:ind w:firstLine="0"/>
        <w:jc w:val="left"/>
        <w:rPr>
          <w:sz w:val="26"/>
          <w:szCs w:val="26"/>
        </w:rPr>
      </w:pPr>
    </w:p>
    <w:p w14:paraId="4096940A" w14:textId="77777777" w:rsidR="00E91DB2" w:rsidRDefault="00E91DB2" w:rsidP="00A4022C">
      <w:pPr>
        <w:ind w:firstLine="0"/>
        <w:rPr>
          <w:b/>
          <w:sz w:val="24"/>
          <w:szCs w:val="24"/>
        </w:rPr>
        <w:sectPr w:rsidR="00E91DB2" w:rsidSect="004017D9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18489886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BA1BF9" w14:textId="77777777" w:rsidR="00B73671" w:rsidRPr="009F53F2" w:rsidRDefault="009F53F2" w:rsidP="00ED3FAD">
          <w:pPr>
            <w:pStyle w:val="aa"/>
            <w:jc w:val="center"/>
            <w:rPr>
              <w:rFonts w:ascii="Times New Roman" w:hAnsi="Times New Roman"/>
              <w:color w:val="auto"/>
              <w:sz w:val="28"/>
            </w:rPr>
          </w:pPr>
          <w:r w:rsidRPr="009F53F2">
            <w:rPr>
              <w:rFonts w:ascii="Times New Roman" w:hAnsi="Times New Roman"/>
              <w:color w:val="auto"/>
              <w:sz w:val="28"/>
            </w:rPr>
            <w:t>СОДЕРЖАНИЕ</w:t>
          </w:r>
        </w:p>
        <w:p w14:paraId="5C3E6EC8" w14:textId="6E9BC5DF" w:rsidR="00210D8B" w:rsidRDefault="00B7367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F53F2">
            <w:fldChar w:fldCharType="begin"/>
          </w:r>
          <w:r w:rsidRPr="009F53F2">
            <w:instrText xml:space="preserve"> TOC \o "1-3" \h \z \u </w:instrText>
          </w:r>
          <w:r w:rsidRPr="009F53F2">
            <w:fldChar w:fldCharType="separate"/>
          </w:r>
          <w:hyperlink w:anchor="_Toc209861173" w:history="1">
            <w:r w:rsidR="00210D8B" w:rsidRPr="00BC62E4">
              <w:rPr>
                <w:rStyle w:val="ab"/>
                <w:noProof/>
              </w:rPr>
              <w:t>Постановка задачи</w:t>
            </w:r>
            <w:r w:rsidR="00210D8B">
              <w:rPr>
                <w:noProof/>
                <w:webHidden/>
              </w:rPr>
              <w:tab/>
            </w:r>
            <w:r w:rsidR="00210D8B">
              <w:rPr>
                <w:noProof/>
                <w:webHidden/>
              </w:rPr>
              <w:fldChar w:fldCharType="begin"/>
            </w:r>
            <w:r w:rsidR="00210D8B">
              <w:rPr>
                <w:noProof/>
                <w:webHidden/>
              </w:rPr>
              <w:instrText xml:space="preserve"> PAGEREF _Toc209861173 \h </w:instrText>
            </w:r>
            <w:r w:rsidR="00210D8B">
              <w:rPr>
                <w:noProof/>
                <w:webHidden/>
              </w:rPr>
            </w:r>
            <w:r w:rsidR="00210D8B">
              <w:rPr>
                <w:noProof/>
                <w:webHidden/>
              </w:rPr>
              <w:fldChar w:fldCharType="separate"/>
            </w:r>
            <w:r w:rsidR="00210D8B">
              <w:rPr>
                <w:noProof/>
                <w:webHidden/>
              </w:rPr>
              <w:t>4</w:t>
            </w:r>
            <w:r w:rsidR="00210D8B">
              <w:rPr>
                <w:noProof/>
                <w:webHidden/>
              </w:rPr>
              <w:fldChar w:fldCharType="end"/>
            </w:r>
          </w:hyperlink>
        </w:p>
        <w:p w14:paraId="6F900425" w14:textId="54B5C474" w:rsidR="00B73671" w:rsidRDefault="00B73671" w:rsidP="00ED3FAD">
          <w:pPr>
            <w:jc w:val="center"/>
          </w:pPr>
          <w:r w:rsidRPr="009F53F2">
            <w:rPr>
              <w:b/>
              <w:bCs/>
            </w:rPr>
            <w:fldChar w:fldCharType="end"/>
          </w:r>
        </w:p>
      </w:sdtContent>
    </w:sdt>
    <w:p w14:paraId="02FBE606" w14:textId="77777777" w:rsidR="00B73671" w:rsidRDefault="00B73671" w:rsidP="003347E3"/>
    <w:p w14:paraId="410C8565" w14:textId="2970BD43" w:rsidR="00ED3FAD" w:rsidRDefault="00ED3FAD" w:rsidP="001C7143"/>
    <w:p w14:paraId="651970A1" w14:textId="1C02C0A9" w:rsidR="00210D8B" w:rsidRDefault="00210D8B" w:rsidP="001C7143"/>
    <w:p w14:paraId="30A5C3A6" w14:textId="624F903E" w:rsidR="00210D8B" w:rsidRDefault="00210D8B" w:rsidP="001C7143"/>
    <w:p w14:paraId="215D8BAB" w14:textId="1CC3DD3D" w:rsidR="00210D8B" w:rsidRDefault="00210D8B" w:rsidP="001C7143"/>
    <w:p w14:paraId="210B36E4" w14:textId="4645987A" w:rsidR="00210D8B" w:rsidRDefault="00210D8B" w:rsidP="001C7143"/>
    <w:p w14:paraId="76F75D61" w14:textId="0AC64302" w:rsidR="00210D8B" w:rsidRDefault="00210D8B" w:rsidP="001C7143"/>
    <w:p w14:paraId="73056570" w14:textId="31115EFE" w:rsidR="00210D8B" w:rsidRDefault="00210D8B" w:rsidP="001C7143"/>
    <w:p w14:paraId="0275FFEF" w14:textId="03E81625" w:rsidR="00210D8B" w:rsidRDefault="00210D8B" w:rsidP="001C7143"/>
    <w:p w14:paraId="79A64442" w14:textId="7A959F5C" w:rsidR="00210D8B" w:rsidRDefault="00210D8B" w:rsidP="001C7143"/>
    <w:p w14:paraId="590F8607" w14:textId="4395B341" w:rsidR="00210D8B" w:rsidRDefault="00210D8B" w:rsidP="001C7143"/>
    <w:p w14:paraId="610A8FFD" w14:textId="6D42D2C5" w:rsidR="00210D8B" w:rsidRDefault="00210D8B" w:rsidP="001C7143"/>
    <w:p w14:paraId="379CC50E" w14:textId="14407CBC" w:rsidR="00210D8B" w:rsidRDefault="00210D8B" w:rsidP="001C7143"/>
    <w:p w14:paraId="08FDF930" w14:textId="124D6575" w:rsidR="00210D8B" w:rsidRDefault="00210D8B" w:rsidP="001C7143"/>
    <w:p w14:paraId="3E39E3C4" w14:textId="4DE39AC3" w:rsidR="00210D8B" w:rsidRDefault="00210D8B" w:rsidP="001C7143"/>
    <w:p w14:paraId="2FB50C66" w14:textId="4FA96B90" w:rsidR="00210D8B" w:rsidRDefault="00210D8B" w:rsidP="001C7143"/>
    <w:p w14:paraId="31904A3B" w14:textId="077C87E3" w:rsidR="00210D8B" w:rsidRDefault="00210D8B" w:rsidP="001C7143"/>
    <w:p w14:paraId="4F75C9C2" w14:textId="74C9FD73" w:rsidR="00210D8B" w:rsidRDefault="00210D8B" w:rsidP="001C7143"/>
    <w:p w14:paraId="040D2D27" w14:textId="0889D4C3" w:rsidR="00210D8B" w:rsidRDefault="00210D8B" w:rsidP="001C7143"/>
    <w:p w14:paraId="2AB3FB08" w14:textId="55B2329A" w:rsidR="00210D8B" w:rsidRDefault="00210D8B" w:rsidP="001C7143"/>
    <w:p w14:paraId="304C2FD6" w14:textId="75D4022D" w:rsidR="00210D8B" w:rsidRDefault="00210D8B" w:rsidP="001C7143"/>
    <w:p w14:paraId="61646597" w14:textId="639A4BC3" w:rsidR="00210D8B" w:rsidRDefault="00210D8B" w:rsidP="001C7143"/>
    <w:p w14:paraId="315965FC" w14:textId="4DAA4ED6" w:rsidR="00210D8B" w:rsidRDefault="00210D8B" w:rsidP="001C7143"/>
    <w:p w14:paraId="199F3CDD" w14:textId="0CEEAAF4" w:rsidR="00210D8B" w:rsidRDefault="00210D8B" w:rsidP="001C7143"/>
    <w:p w14:paraId="3B20FCC0" w14:textId="7B8D2EBC" w:rsidR="00210D8B" w:rsidRDefault="00210D8B" w:rsidP="001C7143"/>
    <w:p w14:paraId="7246CC18" w14:textId="2110A0D8" w:rsidR="00210D8B" w:rsidRDefault="00210D8B" w:rsidP="001C7143"/>
    <w:p w14:paraId="15F73625" w14:textId="47E4DB58" w:rsidR="00210D8B" w:rsidRDefault="00210D8B" w:rsidP="001C7143"/>
    <w:p w14:paraId="31BF97C3" w14:textId="1E2DD0AF" w:rsidR="00210D8B" w:rsidRDefault="00210D8B" w:rsidP="001C7143"/>
    <w:p w14:paraId="5EAB8FEE" w14:textId="76BD8CCD" w:rsidR="00210D8B" w:rsidRDefault="00210D8B" w:rsidP="001C7143"/>
    <w:p w14:paraId="60CF9187" w14:textId="160EC807" w:rsidR="00210D8B" w:rsidRDefault="00210D8B" w:rsidP="001C7143"/>
    <w:p w14:paraId="501C822B" w14:textId="70BA8C5A" w:rsidR="00210D8B" w:rsidRDefault="00210D8B" w:rsidP="001C7143"/>
    <w:p w14:paraId="3FA745A4" w14:textId="0F27829E" w:rsidR="00210D8B" w:rsidRDefault="00210D8B" w:rsidP="001C7143"/>
    <w:p w14:paraId="79CA994C" w14:textId="6C67F7C3" w:rsidR="00210D8B" w:rsidRDefault="00210D8B" w:rsidP="001C7143"/>
    <w:p w14:paraId="6B98D71E" w14:textId="61818DA9" w:rsidR="00210D8B" w:rsidRDefault="00210D8B" w:rsidP="001C7143"/>
    <w:p w14:paraId="42247EA9" w14:textId="0D1BF350" w:rsidR="00210D8B" w:rsidRDefault="00210D8B" w:rsidP="001C7143"/>
    <w:p w14:paraId="0451F658" w14:textId="57643CDF" w:rsidR="00210D8B" w:rsidRDefault="00210D8B" w:rsidP="001C7143"/>
    <w:p w14:paraId="3B802BFA" w14:textId="3F23DE0D" w:rsidR="00210D8B" w:rsidRDefault="00210D8B" w:rsidP="001C7143"/>
    <w:p w14:paraId="5E0A7675" w14:textId="526F4942" w:rsidR="00210D8B" w:rsidRDefault="00210D8B" w:rsidP="001C7143"/>
    <w:p w14:paraId="125A5241" w14:textId="2E1242F5" w:rsidR="00210D8B" w:rsidRDefault="00210D8B" w:rsidP="001C7143"/>
    <w:p w14:paraId="0D9F8574" w14:textId="3BCF5B74" w:rsidR="00210D8B" w:rsidRDefault="00210D8B" w:rsidP="001C7143"/>
    <w:p w14:paraId="283C2087" w14:textId="25B8B0EA" w:rsidR="00210D8B" w:rsidRDefault="00210D8B" w:rsidP="001C7143"/>
    <w:p w14:paraId="6DC7167A" w14:textId="19FBA93B" w:rsidR="00210D8B" w:rsidRDefault="00210D8B" w:rsidP="00210D8B">
      <w:pPr>
        <w:pStyle w:val="1"/>
      </w:pPr>
      <w:bookmarkStart w:id="0" w:name="_Toc209861173"/>
      <w:r>
        <w:t>Постановка задачи</w:t>
      </w:r>
      <w:bookmarkEnd w:id="0"/>
      <w:r>
        <w:t xml:space="preserve"> </w:t>
      </w:r>
    </w:p>
    <w:p w14:paraId="6697E977" w14:textId="12492FE4" w:rsidR="00C86009" w:rsidRPr="00C86009" w:rsidRDefault="00C86009" w:rsidP="00C86009">
      <w:r>
        <w:t xml:space="preserve">Дана функция: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(x-4)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C86009">
        <w:t xml:space="preserve">. </w:t>
      </w:r>
      <w:r>
        <w:t xml:space="preserve">Необходимо найти точку минимума </w:t>
      </w:r>
      <w:r>
        <w:rPr>
          <w:lang w:val="en-US"/>
        </w:rPr>
        <w:t>x</w:t>
      </w:r>
      <w:r w:rsidRPr="00C86009">
        <w:rPr>
          <w:vertAlign w:val="subscript"/>
          <w:lang w:val="en-US"/>
        </w:rPr>
        <w:t>min</w:t>
      </w:r>
      <w:r w:rsidRPr="00C86009">
        <w:t xml:space="preserve"> </w:t>
      </w:r>
      <w:r>
        <w:t xml:space="preserve">и значение </w:t>
      </w:r>
      <w:r>
        <w:rPr>
          <w:lang w:val="en-US"/>
        </w:rPr>
        <w:t>f</w:t>
      </w:r>
      <w:r w:rsidRPr="00C86009">
        <w:t>(</w:t>
      </w:r>
      <w:r>
        <w:rPr>
          <w:lang w:val="en-US"/>
        </w:rPr>
        <w:t>x</w:t>
      </w:r>
      <w:r w:rsidRPr="00C86009">
        <w:rPr>
          <w:vertAlign w:val="subscript"/>
          <w:lang w:val="en-US"/>
        </w:rPr>
        <w:t>min</w:t>
      </w:r>
      <w:r w:rsidRPr="00C86009">
        <w:t>)</w:t>
      </w:r>
      <w:r>
        <w:t xml:space="preserve"> на отрезке </w:t>
      </w:r>
      <w:r w:rsidRPr="00C86009">
        <w:t xml:space="preserve">[3, 5] </w:t>
      </w:r>
      <w:r>
        <w:t>тремя разными методами.</w:t>
      </w:r>
    </w:p>
    <w:p w14:paraId="11E73713" w14:textId="77777777" w:rsidR="00C86009" w:rsidRPr="00C86009" w:rsidRDefault="00C86009" w:rsidP="00C86009">
      <w:pPr>
        <w:rPr>
          <w:i/>
        </w:rPr>
      </w:pPr>
    </w:p>
    <w:p w14:paraId="1F949375" w14:textId="1CBEFF8B" w:rsidR="00C86009" w:rsidRDefault="00C86009" w:rsidP="00C86009">
      <w:pPr>
        <w:pStyle w:val="1"/>
      </w:pPr>
      <w:r>
        <w:t>1. Метод нулевого порядка. Метод золотого сечения.</w:t>
      </w:r>
    </w:p>
    <w:p w14:paraId="492FCE99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C86009">
        <w:rPr>
          <w:color w:val="0000FF"/>
          <w:szCs w:val="28"/>
          <w:lang w:val="en-US"/>
        </w:rPr>
        <w:t>import</w:t>
      </w:r>
      <w:r w:rsidRPr="00C86009">
        <w:rPr>
          <w:color w:val="000000"/>
          <w:szCs w:val="28"/>
          <w:lang w:val="en-US"/>
        </w:rPr>
        <w:t xml:space="preserve"> math </w:t>
      </w:r>
      <w:r w:rsidRPr="00C86009">
        <w:rPr>
          <w:color w:val="0000FF"/>
          <w:szCs w:val="28"/>
          <w:lang w:val="en-US"/>
        </w:rPr>
        <w:t>as</w:t>
      </w:r>
      <w:r w:rsidRPr="00C86009">
        <w:rPr>
          <w:color w:val="000000"/>
          <w:szCs w:val="28"/>
          <w:lang w:val="en-US"/>
        </w:rPr>
        <w:t xml:space="preserve"> m</w:t>
      </w:r>
    </w:p>
    <w:p w14:paraId="4A15ACA2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3C8C8FA7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C86009">
        <w:rPr>
          <w:color w:val="0000FF"/>
          <w:szCs w:val="28"/>
          <w:lang w:val="en-US"/>
        </w:rPr>
        <w:t>def</w:t>
      </w:r>
      <w:r w:rsidRPr="00C86009">
        <w:rPr>
          <w:color w:val="000000"/>
          <w:szCs w:val="28"/>
          <w:lang w:val="en-US"/>
        </w:rPr>
        <w:t xml:space="preserve"> f(x):</w:t>
      </w:r>
    </w:p>
    <w:p w14:paraId="776FDA79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C86009">
        <w:rPr>
          <w:color w:val="000000"/>
          <w:szCs w:val="28"/>
          <w:lang w:val="en-US"/>
        </w:rPr>
        <w:t xml:space="preserve">    </w:t>
      </w:r>
      <w:r w:rsidRPr="00C86009">
        <w:rPr>
          <w:color w:val="0000FF"/>
          <w:szCs w:val="28"/>
          <w:lang w:val="en-US"/>
        </w:rPr>
        <w:t>return</w:t>
      </w:r>
      <w:r w:rsidRPr="00C86009">
        <w:rPr>
          <w:color w:val="000000"/>
          <w:szCs w:val="28"/>
          <w:lang w:val="en-US"/>
        </w:rPr>
        <w:t xml:space="preserve"> (x-</w:t>
      </w:r>
      <w:r w:rsidRPr="00C86009">
        <w:rPr>
          <w:color w:val="098658"/>
          <w:szCs w:val="28"/>
          <w:lang w:val="en-US"/>
        </w:rPr>
        <w:t>4</w:t>
      </w:r>
      <w:r w:rsidRPr="00C86009">
        <w:rPr>
          <w:color w:val="000000"/>
          <w:szCs w:val="28"/>
          <w:lang w:val="en-US"/>
        </w:rPr>
        <w:t>)**</w:t>
      </w:r>
      <w:r w:rsidRPr="00C86009">
        <w:rPr>
          <w:color w:val="098658"/>
          <w:szCs w:val="28"/>
          <w:lang w:val="en-US"/>
        </w:rPr>
        <w:t>2</w:t>
      </w:r>
      <w:r w:rsidRPr="00C86009">
        <w:rPr>
          <w:color w:val="000000"/>
          <w:szCs w:val="28"/>
          <w:lang w:val="en-US"/>
        </w:rPr>
        <w:t>+m.log(x)</w:t>
      </w:r>
    </w:p>
    <w:p w14:paraId="191D47E0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135B0FDB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C86009">
        <w:rPr>
          <w:color w:val="0000FF"/>
          <w:szCs w:val="28"/>
          <w:lang w:val="en-US"/>
        </w:rPr>
        <w:t>def</w:t>
      </w:r>
      <w:r w:rsidRPr="00C86009">
        <w:rPr>
          <w:color w:val="000000"/>
          <w:szCs w:val="28"/>
          <w:lang w:val="en-US"/>
        </w:rPr>
        <w:t xml:space="preserve"> gold_method(a: int, b: int, eps=</w:t>
      </w:r>
      <w:r w:rsidRPr="00C86009">
        <w:rPr>
          <w:color w:val="098658"/>
          <w:szCs w:val="28"/>
          <w:lang w:val="en-US"/>
        </w:rPr>
        <w:t>10</w:t>
      </w:r>
      <w:r w:rsidRPr="00C86009">
        <w:rPr>
          <w:color w:val="000000"/>
          <w:szCs w:val="28"/>
          <w:lang w:val="en-US"/>
        </w:rPr>
        <w:t>**(-</w:t>
      </w:r>
      <w:r w:rsidRPr="00C86009">
        <w:rPr>
          <w:color w:val="098658"/>
          <w:szCs w:val="28"/>
          <w:lang w:val="en-US"/>
        </w:rPr>
        <w:t>6</w:t>
      </w:r>
      <w:r w:rsidRPr="00C86009">
        <w:rPr>
          <w:color w:val="000000"/>
          <w:szCs w:val="28"/>
          <w:lang w:val="en-US"/>
        </w:rPr>
        <w:t>)):</w:t>
      </w:r>
    </w:p>
    <w:p w14:paraId="277BEFDE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  <w:lang w:val="en-US"/>
        </w:rPr>
        <w:t xml:space="preserve">    </w:t>
      </w:r>
      <w:r w:rsidRPr="00C86009">
        <w:rPr>
          <w:color w:val="000000"/>
          <w:szCs w:val="28"/>
        </w:rPr>
        <w:t xml:space="preserve">count = </w:t>
      </w:r>
      <w:r w:rsidRPr="00C86009">
        <w:rPr>
          <w:color w:val="098658"/>
          <w:szCs w:val="28"/>
        </w:rPr>
        <w:t>0</w:t>
      </w:r>
    </w:p>
    <w:p w14:paraId="58ADF109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</w:rPr>
        <w:t>    phi = (</w:t>
      </w:r>
      <w:r w:rsidRPr="00C86009">
        <w:rPr>
          <w:color w:val="098658"/>
          <w:szCs w:val="28"/>
        </w:rPr>
        <w:t>1</w:t>
      </w:r>
      <w:r w:rsidRPr="00C86009">
        <w:rPr>
          <w:color w:val="000000"/>
          <w:szCs w:val="28"/>
        </w:rPr>
        <w:t xml:space="preserve"> + m.sqrt(</w:t>
      </w:r>
      <w:r w:rsidRPr="00C86009">
        <w:rPr>
          <w:color w:val="098658"/>
          <w:szCs w:val="28"/>
        </w:rPr>
        <w:t>5</w:t>
      </w:r>
      <w:r w:rsidRPr="00C86009">
        <w:rPr>
          <w:color w:val="000000"/>
          <w:szCs w:val="28"/>
        </w:rPr>
        <w:t xml:space="preserve">)) / </w:t>
      </w:r>
      <w:r w:rsidRPr="00C86009">
        <w:rPr>
          <w:color w:val="098658"/>
          <w:szCs w:val="28"/>
        </w:rPr>
        <w:t>2</w:t>
      </w:r>
    </w:p>
    <w:p w14:paraId="694CF5AC" w14:textId="74B50321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</w:rPr>
        <w:t>   </w:t>
      </w:r>
    </w:p>
    <w:p w14:paraId="4879B9D3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C86009">
        <w:rPr>
          <w:color w:val="000000"/>
          <w:szCs w:val="28"/>
        </w:rPr>
        <w:t xml:space="preserve">    </w:t>
      </w:r>
      <w:r w:rsidRPr="00C86009">
        <w:rPr>
          <w:color w:val="000000"/>
          <w:szCs w:val="28"/>
          <w:lang w:val="en-US"/>
        </w:rPr>
        <w:t>x1 = b - (b - a) / phi</w:t>
      </w:r>
    </w:p>
    <w:p w14:paraId="00DAB48A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C86009">
        <w:rPr>
          <w:color w:val="000000"/>
          <w:szCs w:val="28"/>
          <w:lang w:val="en-US"/>
        </w:rPr>
        <w:t>    x2 = a + (b - a) / phi</w:t>
      </w:r>
    </w:p>
    <w:p w14:paraId="614CC049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C86009">
        <w:rPr>
          <w:color w:val="000000"/>
          <w:szCs w:val="28"/>
          <w:lang w:val="en-US"/>
        </w:rPr>
        <w:t>    f1 = f(x1)</w:t>
      </w:r>
    </w:p>
    <w:p w14:paraId="5879AC87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C86009">
        <w:rPr>
          <w:color w:val="000000"/>
          <w:szCs w:val="28"/>
          <w:lang w:val="en-US"/>
        </w:rPr>
        <w:t>    f2 = f(x2)</w:t>
      </w:r>
    </w:p>
    <w:p w14:paraId="4EDC8D96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7E308576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C86009">
        <w:rPr>
          <w:color w:val="000000"/>
          <w:szCs w:val="28"/>
          <w:lang w:val="en-US"/>
        </w:rPr>
        <w:t xml:space="preserve">    </w:t>
      </w:r>
      <w:r w:rsidRPr="00C86009">
        <w:rPr>
          <w:color w:val="0000FF"/>
          <w:szCs w:val="28"/>
          <w:lang w:val="en-US"/>
        </w:rPr>
        <w:t>while</w:t>
      </w:r>
      <w:r w:rsidRPr="00C86009">
        <w:rPr>
          <w:color w:val="000000"/>
          <w:szCs w:val="28"/>
          <w:lang w:val="en-US"/>
        </w:rPr>
        <w:t xml:space="preserve"> abs(b - a) &gt; eps:</w:t>
      </w:r>
    </w:p>
    <w:p w14:paraId="267CF522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  <w:lang w:val="en-US"/>
        </w:rPr>
        <w:t xml:space="preserve">        </w:t>
      </w:r>
      <w:r w:rsidRPr="00C86009">
        <w:rPr>
          <w:color w:val="000000"/>
          <w:szCs w:val="28"/>
        </w:rPr>
        <w:t xml:space="preserve">count += </w:t>
      </w:r>
      <w:r w:rsidRPr="00C86009">
        <w:rPr>
          <w:color w:val="098658"/>
          <w:szCs w:val="28"/>
        </w:rPr>
        <w:t>1</w:t>
      </w:r>
    </w:p>
    <w:p w14:paraId="22D4D72B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</w:rPr>
        <w:t xml:space="preserve">        </w:t>
      </w:r>
      <w:r w:rsidRPr="00C86009">
        <w:rPr>
          <w:color w:val="0000FF"/>
          <w:szCs w:val="28"/>
        </w:rPr>
        <w:t>if</w:t>
      </w:r>
      <w:r w:rsidRPr="00C86009">
        <w:rPr>
          <w:color w:val="000000"/>
          <w:szCs w:val="28"/>
        </w:rPr>
        <w:t xml:space="preserve"> f1 &lt; f2:</w:t>
      </w:r>
    </w:p>
    <w:p w14:paraId="3242F83D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</w:rPr>
        <w:t>            b = x2</w:t>
      </w:r>
    </w:p>
    <w:p w14:paraId="4E3A17B9" w14:textId="5F460CDC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</w:rPr>
        <w:t>            x2 = x1  </w:t>
      </w:r>
    </w:p>
    <w:p w14:paraId="25ACECB3" w14:textId="1D684823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</w:rPr>
        <w:t>            f2 = f1  </w:t>
      </w:r>
    </w:p>
    <w:p w14:paraId="7601565B" w14:textId="0BD341C9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C86009">
        <w:rPr>
          <w:color w:val="000000"/>
          <w:szCs w:val="28"/>
          <w:lang w:val="en-US"/>
        </w:rPr>
        <w:t xml:space="preserve">            x1 = b - (b - a) / </w:t>
      </w:r>
      <w:r w:rsidR="004F7384">
        <w:rPr>
          <w:color w:val="000000"/>
          <w:szCs w:val="28"/>
          <w:lang w:val="en-US"/>
        </w:rPr>
        <w:t>phi</w:t>
      </w:r>
    </w:p>
    <w:p w14:paraId="2C5ADE44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C86009">
        <w:rPr>
          <w:color w:val="000000"/>
          <w:szCs w:val="28"/>
          <w:lang w:val="en-US"/>
        </w:rPr>
        <w:t>            f1 = f(x1)</w:t>
      </w:r>
    </w:p>
    <w:p w14:paraId="350D9E43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  <w:lang w:val="en-US"/>
        </w:rPr>
        <w:t xml:space="preserve">        </w:t>
      </w:r>
      <w:r w:rsidRPr="00C86009">
        <w:rPr>
          <w:color w:val="0000FF"/>
          <w:szCs w:val="28"/>
        </w:rPr>
        <w:t>else</w:t>
      </w:r>
      <w:r w:rsidRPr="00C86009">
        <w:rPr>
          <w:color w:val="000000"/>
          <w:szCs w:val="28"/>
        </w:rPr>
        <w:t>:</w:t>
      </w:r>
    </w:p>
    <w:p w14:paraId="6C82DBB0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</w:rPr>
        <w:t>            a = x1</w:t>
      </w:r>
    </w:p>
    <w:p w14:paraId="7332D4D6" w14:textId="428F8599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</w:rPr>
        <w:t>            x1 = x2  </w:t>
      </w:r>
    </w:p>
    <w:p w14:paraId="001C1726" w14:textId="170526A9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</w:rPr>
        <w:t>            f1 = f2  </w:t>
      </w:r>
    </w:p>
    <w:p w14:paraId="50B0B497" w14:textId="58B30CE5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C86009">
        <w:rPr>
          <w:color w:val="000000"/>
          <w:szCs w:val="28"/>
        </w:rPr>
        <w:t xml:space="preserve">            </w:t>
      </w:r>
      <w:r w:rsidRPr="00C86009">
        <w:rPr>
          <w:color w:val="000000"/>
          <w:szCs w:val="28"/>
          <w:lang w:val="en-US"/>
        </w:rPr>
        <w:t xml:space="preserve">x2 = a + (b - a) / phi </w:t>
      </w:r>
    </w:p>
    <w:p w14:paraId="260CF002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  <w:lang w:val="en-US"/>
        </w:rPr>
        <w:t xml:space="preserve">            </w:t>
      </w:r>
      <w:r w:rsidRPr="00C86009">
        <w:rPr>
          <w:color w:val="000000"/>
          <w:szCs w:val="28"/>
        </w:rPr>
        <w:t>f2 = f(x2)</w:t>
      </w:r>
    </w:p>
    <w:p w14:paraId="596034D9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</w:rPr>
        <w:t xml:space="preserve">            </w:t>
      </w:r>
    </w:p>
    <w:p w14:paraId="35CA6EED" w14:textId="75755914" w:rsid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C86009">
        <w:rPr>
          <w:color w:val="000000"/>
          <w:szCs w:val="28"/>
        </w:rPr>
        <w:t xml:space="preserve">    </w:t>
      </w:r>
      <w:r w:rsidRPr="00C86009">
        <w:rPr>
          <w:color w:val="0000FF"/>
          <w:szCs w:val="28"/>
          <w:lang w:val="en-US"/>
        </w:rPr>
        <w:t>return</w:t>
      </w:r>
      <w:r w:rsidRPr="00C86009">
        <w:rPr>
          <w:color w:val="000000"/>
          <w:szCs w:val="28"/>
          <w:lang w:val="en-US"/>
        </w:rPr>
        <w:t xml:space="preserve"> (a + b) / </w:t>
      </w:r>
      <w:r w:rsidRPr="00C86009">
        <w:rPr>
          <w:color w:val="098658"/>
          <w:szCs w:val="28"/>
          <w:lang w:val="en-US"/>
        </w:rPr>
        <w:t>2</w:t>
      </w:r>
      <w:r w:rsidRPr="00C86009">
        <w:rPr>
          <w:color w:val="000000"/>
          <w:szCs w:val="28"/>
          <w:lang w:val="en-US"/>
        </w:rPr>
        <w:t>, count</w:t>
      </w:r>
    </w:p>
    <w:p w14:paraId="31E74914" w14:textId="77777777" w:rsidR="004F7384" w:rsidRPr="00C86009" w:rsidRDefault="004F7384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3EEAF958" w14:textId="3806EE83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C86009">
        <w:rPr>
          <w:color w:val="000000"/>
          <w:szCs w:val="28"/>
          <w:lang w:val="en-US"/>
        </w:rPr>
        <w:t>xmin, count = gold_method(</w:t>
      </w:r>
      <w:r w:rsidR="004F7384">
        <w:rPr>
          <w:color w:val="000000"/>
          <w:szCs w:val="28"/>
        </w:rPr>
        <w:t>3</w:t>
      </w:r>
      <w:r w:rsidRPr="00C86009">
        <w:rPr>
          <w:color w:val="000000"/>
          <w:szCs w:val="28"/>
          <w:lang w:val="en-US"/>
        </w:rPr>
        <w:t xml:space="preserve">, </w:t>
      </w:r>
      <w:r w:rsidR="004F7384">
        <w:rPr>
          <w:color w:val="000000"/>
          <w:szCs w:val="28"/>
        </w:rPr>
        <w:t>5</w:t>
      </w:r>
      <w:r w:rsidRPr="00C86009">
        <w:rPr>
          <w:color w:val="000000"/>
          <w:szCs w:val="28"/>
          <w:lang w:val="en-US"/>
        </w:rPr>
        <w:t>)</w:t>
      </w:r>
    </w:p>
    <w:p w14:paraId="576C86E6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79800EE7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</w:rPr>
        <w:t>print(</w:t>
      </w:r>
      <w:r w:rsidRPr="00C86009">
        <w:rPr>
          <w:color w:val="A31515"/>
          <w:szCs w:val="28"/>
        </w:rPr>
        <w:t>'-------------------------------------'</w:t>
      </w:r>
      <w:r w:rsidRPr="00C86009">
        <w:rPr>
          <w:color w:val="000000"/>
          <w:szCs w:val="28"/>
        </w:rPr>
        <w:t>)</w:t>
      </w:r>
    </w:p>
    <w:p w14:paraId="40C89C98" w14:textId="77777777" w:rsidR="00C86009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</w:rPr>
        <w:t>print(</w:t>
      </w:r>
      <w:r w:rsidRPr="00C86009">
        <w:rPr>
          <w:color w:val="A31515"/>
          <w:szCs w:val="28"/>
        </w:rPr>
        <w:t>'--------Метод золотого сечения-------'</w:t>
      </w:r>
      <w:r w:rsidRPr="00C86009">
        <w:rPr>
          <w:color w:val="000000"/>
          <w:szCs w:val="28"/>
        </w:rPr>
        <w:t>)</w:t>
      </w:r>
    </w:p>
    <w:p w14:paraId="0E854414" w14:textId="29915AFB" w:rsidR="004F7384" w:rsidRP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</w:rPr>
        <w:t>print(</w:t>
      </w:r>
      <w:r w:rsidRPr="00C86009">
        <w:rPr>
          <w:color w:val="0000FF"/>
          <w:szCs w:val="28"/>
        </w:rPr>
        <w:t>f</w:t>
      </w:r>
      <w:r w:rsidRPr="00C86009">
        <w:rPr>
          <w:color w:val="A31515"/>
          <w:szCs w:val="28"/>
        </w:rPr>
        <w:t>'Xmin=</w:t>
      </w:r>
      <w:r w:rsidRPr="00C86009">
        <w:rPr>
          <w:color w:val="000000"/>
          <w:szCs w:val="28"/>
        </w:rPr>
        <w:t>{xmin</w:t>
      </w:r>
      <w:r w:rsidRPr="00C86009">
        <w:rPr>
          <w:color w:val="0000FF"/>
          <w:szCs w:val="28"/>
        </w:rPr>
        <w:t>:.4f</w:t>
      </w:r>
      <w:r w:rsidRPr="00C86009">
        <w:rPr>
          <w:color w:val="000000"/>
          <w:szCs w:val="28"/>
        </w:rPr>
        <w:t>}</w:t>
      </w:r>
      <w:r w:rsidRPr="00C86009">
        <w:rPr>
          <w:color w:val="A31515"/>
          <w:szCs w:val="28"/>
        </w:rPr>
        <w:t>, f(xmin)=</w:t>
      </w:r>
      <w:r w:rsidRPr="00C86009">
        <w:rPr>
          <w:color w:val="000000"/>
          <w:szCs w:val="28"/>
        </w:rPr>
        <w:t>{f(xmin)</w:t>
      </w:r>
      <w:r w:rsidRPr="00C86009">
        <w:rPr>
          <w:color w:val="0000FF"/>
          <w:szCs w:val="28"/>
        </w:rPr>
        <w:t>:.4f</w:t>
      </w:r>
      <w:r w:rsidRPr="00C86009">
        <w:rPr>
          <w:color w:val="000000"/>
          <w:szCs w:val="28"/>
        </w:rPr>
        <w:t>}</w:t>
      </w:r>
      <w:r w:rsidRPr="00C86009">
        <w:rPr>
          <w:color w:val="A31515"/>
          <w:szCs w:val="28"/>
        </w:rPr>
        <w:t>, count=</w:t>
      </w:r>
      <w:r w:rsidRPr="00C86009">
        <w:rPr>
          <w:color w:val="000000"/>
          <w:szCs w:val="28"/>
        </w:rPr>
        <w:t>{count}</w:t>
      </w:r>
      <w:r w:rsidRPr="00C86009">
        <w:rPr>
          <w:color w:val="A31515"/>
          <w:szCs w:val="28"/>
        </w:rPr>
        <w:t>'</w:t>
      </w:r>
      <w:r w:rsidRPr="00C86009">
        <w:rPr>
          <w:color w:val="000000"/>
          <w:szCs w:val="28"/>
        </w:rPr>
        <w:t>)</w:t>
      </w:r>
    </w:p>
    <w:p w14:paraId="1C2ADA6B" w14:textId="485C0D00" w:rsidR="00C86009" w:rsidRDefault="00C86009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C86009">
        <w:rPr>
          <w:color w:val="000000"/>
          <w:szCs w:val="28"/>
        </w:rPr>
        <w:lastRenderedPageBreak/>
        <w:t>print(</w:t>
      </w:r>
      <w:r w:rsidRPr="00C86009">
        <w:rPr>
          <w:color w:val="A31515"/>
          <w:szCs w:val="28"/>
        </w:rPr>
        <w:t>'-------------------------------------'</w:t>
      </w:r>
      <w:r w:rsidRPr="00C86009">
        <w:rPr>
          <w:color w:val="000000"/>
          <w:szCs w:val="28"/>
        </w:rPr>
        <w:t>)</w:t>
      </w:r>
    </w:p>
    <w:p w14:paraId="0E6B8D39" w14:textId="77777777" w:rsidR="004F7384" w:rsidRDefault="004F7384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</w:p>
    <w:p w14:paraId="23B357E7" w14:textId="7D7C9E4F" w:rsidR="004F7384" w:rsidRPr="004F7384" w:rsidRDefault="004F7384" w:rsidP="00C86009">
      <w:pPr>
        <w:shd w:val="clear" w:color="auto" w:fill="FFFFFF"/>
        <w:spacing w:line="330" w:lineRule="atLeast"/>
        <w:ind w:firstLine="0"/>
        <w:jc w:val="left"/>
        <w:rPr>
          <w:b/>
          <w:bCs/>
          <w:color w:val="000000"/>
          <w:szCs w:val="28"/>
        </w:rPr>
      </w:pPr>
      <w:r w:rsidRPr="004F7384">
        <w:rPr>
          <w:b/>
          <w:bCs/>
          <w:color w:val="000000"/>
          <w:szCs w:val="28"/>
        </w:rPr>
        <w:t>Вывод программы:</w:t>
      </w:r>
    </w:p>
    <w:p w14:paraId="3AE579BC" w14:textId="6910A036" w:rsidR="004F7384" w:rsidRPr="00C86009" w:rsidRDefault="004F7384" w:rsidP="00C86009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4F7384">
        <w:rPr>
          <w:color w:val="000000"/>
          <w:szCs w:val="28"/>
        </w:rPr>
        <w:drawing>
          <wp:inline distT="0" distB="0" distL="0" distR="0" wp14:anchorId="3DDF1F9F" wp14:editId="33CCDA33">
            <wp:extent cx="3429479" cy="7621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366F" w14:textId="77777777" w:rsidR="00C86009" w:rsidRPr="00C86009" w:rsidRDefault="00C86009" w:rsidP="00C86009"/>
    <w:p w14:paraId="39004FC1" w14:textId="4F157D7A" w:rsidR="00C86009" w:rsidRDefault="00C86009" w:rsidP="00C86009">
      <w:pPr>
        <w:pStyle w:val="1"/>
      </w:pPr>
      <w:r>
        <w:t>2. Метод первого порядка. Метод касательных.</w:t>
      </w:r>
    </w:p>
    <w:p w14:paraId="002F82D4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FF"/>
          <w:szCs w:val="28"/>
          <w:lang w:val="en-US"/>
        </w:rPr>
        <w:t>import</w:t>
      </w:r>
      <w:r w:rsidRPr="004F7384">
        <w:rPr>
          <w:color w:val="000000"/>
          <w:szCs w:val="28"/>
          <w:lang w:val="en-US"/>
        </w:rPr>
        <w:t xml:space="preserve"> math </w:t>
      </w:r>
      <w:r w:rsidRPr="004F7384">
        <w:rPr>
          <w:color w:val="0000FF"/>
          <w:szCs w:val="28"/>
          <w:lang w:val="en-US"/>
        </w:rPr>
        <w:t>as</w:t>
      </w:r>
      <w:r w:rsidRPr="004F7384">
        <w:rPr>
          <w:color w:val="000000"/>
          <w:szCs w:val="28"/>
          <w:lang w:val="en-US"/>
        </w:rPr>
        <w:t xml:space="preserve"> m</w:t>
      </w:r>
    </w:p>
    <w:p w14:paraId="39BAA0E2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47BADBD7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FF"/>
          <w:szCs w:val="28"/>
          <w:lang w:val="en-US"/>
        </w:rPr>
        <w:t>def</w:t>
      </w:r>
      <w:r w:rsidRPr="004F7384">
        <w:rPr>
          <w:color w:val="000000"/>
          <w:szCs w:val="28"/>
          <w:lang w:val="en-US"/>
        </w:rPr>
        <w:t xml:space="preserve"> f(x):</w:t>
      </w:r>
    </w:p>
    <w:p w14:paraId="669091E2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</w:t>
      </w:r>
      <w:r w:rsidRPr="004F7384">
        <w:rPr>
          <w:color w:val="0000FF"/>
          <w:szCs w:val="28"/>
          <w:lang w:val="en-US"/>
        </w:rPr>
        <w:t>return</w:t>
      </w:r>
      <w:r w:rsidRPr="004F7384">
        <w:rPr>
          <w:color w:val="000000"/>
          <w:szCs w:val="28"/>
          <w:lang w:val="en-US"/>
        </w:rPr>
        <w:t xml:space="preserve"> (x-</w:t>
      </w:r>
      <w:r w:rsidRPr="004F7384">
        <w:rPr>
          <w:color w:val="098658"/>
          <w:szCs w:val="28"/>
          <w:lang w:val="en-US"/>
        </w:rPr>
        <w:t>4</w:t>
      </w:r>
      <w:r w:rsidRPr="004F7384">
        <w:rPr>
          <w:color w:val="000000"/>
          <w:szCs w:val="28"/>
          <w:lang w:val="en-US"/>
        </w:rPr>
        <w:t>)**</w:t>
      </w:r>
      <w:r w:rsidRPr="004F7384">
        <w:rPr>
          <w:color w:val="098658"/>
          <w:szCs w:val="28"/>
          <w:lang w:val="en-US"/>
        </w:rPr>
        <w:t>2</w:t>
      </w:r>
      <w:r w:rsidRPr="004F7384">
        <w:rPr>
          <w:color w:val="000000"/>
          <w:szCs w:val="28"/>
          <w:lang w:val="en-US"/>
        </w:rPr>
        <w:t>+m.log(x)</w:t>
      </w:r>
    </w:p>
    <w:p w14:paraId="53396F94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5D7A70DB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FF"/>
          <w:szCs w:val="28"/>
          <w:lang w:val="en-US"/>
        </w:rPr>
        <w:t>def</w:t>
      </w:r>
      <w:r w:rsidRPr="004F7384">
        <w:rPr>
          <w:color w:val="000000"/>
          <w:szCs w:val="28"/>
          <w:lang w:val="en-US"/>
        </w:rPr>
        <w:t xml:space="preserve"> f_dx(x):</w:t>
      </w:r>
    </w:p>
    <w:p w14:paraId="3D487792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</w:t>
      </w:r>
      <w:r w:rsidRPr="004F7384">
        <w:rPr>
          <w:color w:val="0000FF"/>
          <w:szCs w:val="28"/>
          <w:lang w:val="en-US"/>
        </w:rPr>
        <w:t>return</w:t>
      </w:r>
      <w:r w:rsidRPr="004F7384">
        <w:rPr>
          <w:color w:val="000000"/>
          <w:szCs w:val="28"/>
          <w:lang w:val="en-US"/>
        </w:rPr>
        <w:t xml:space="preserve"> </w:t>
      </w:r>
      <w:r w:rsidRPr="004F7384">
        <w:rPr>
          <w:color w:val="098658"/>
          <w:szCs w:val="28"/>
          <w:lang w:val="en-US"/>
        </w:rPr>
        <w:t>2</w:t>
      </w:r>
      <w:r w:rsidRPr="004F7384">
        <w:rPr>
          <w:color w:val="000000"/>
          <w:szCs w:val="28"/>
          <w:lang w:val="en-US"/>
        </w:rPr>
        <w:t>*(x-</w:t>
      </w:r>
      <w:r w:rsidRPr="004F7384">
        <w:rPr>
          <w:color w:val="098658"/>
          <w:szCs w:val="28"/>
          <w:lang w:val="en-US"/>
        </w:rPr>
        <w:t>4</w:t>
      </w:r>
      <w:r w:rsidRPr="004F7384">
        <w:rPr>
          <w:color w:val="000000"/>
          <w:szCs w:val="28"/>
          <w:lang w:val="en-US"/>
        </w:rPr>
        <w:t xml:space="preserve">) + </w:t>
      </w:r>
      <w:r w:rsidRPr="004F7384">
        <w:rPr>
          <w:color w:val="098658"/>
          <w:szCs w:val="28"/>
          <w:lang w:val="en-US"/>
        </w:rPr>
        <w:t>1</w:t>
      </w:r>
      <w:r w:rsidRPr="004F7384">
        <w:rPr>
          <w:color w:val="000000"/>
          <w:szCs w:val="28"/>
          <w:lang w:val="en-US"/>
        </w:rPr>
        <w:t>/x</w:t>
      </w:r>
    </w:p>
    <w:p w14:paraId="201FF91A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05A424DA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FF"/>
          <w:szCs w:val="28"/>
          <w:lang w:val="en-US"/>
        </w:rPr>
        <w:t>def</w:t>
      </w:r>
      <w:r w:rsidRPr="004F7384">
        <w:rPr>
          <w:color w:val="000000"/>
          <w:szCs w:val="28"/>
          <w:lang w:val="en-US"/>
        </w:rPr>
        <w:t xml:space="preserve"> tangent(x, x0):</w:t>
      </w:r>
    </w:p>
    <w:p w14:paraId="052680D6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</w:t>
      </w:r>
      <w:r w:rsidRPr="004F7384">
        <w:rPr>
          <w:color w:val="0000FF"/>
          <w:szCs w:val="28"/>
          <w:lang w:val="en-US"/>
        </w:rPr>
        <w:t>return</w:t>
      </w:r>
      <w:r w:rsidRPr="004F7384">
        <w:rPr>
          <w:color w:val="000000"/>
          <w:szCs w:val="28"/>
          <w:lang w:val="en-US"/>
        </w:rPr>
        <w:t xml:space="preserve"> f(x0)+f_dx(x0)*(x-x0)</w:t>
      </w:r>
    </w:p>
    <w:p w14:paraId="312949B7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17FDBF42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FF"/>
          <w:szCs w:val="28"/>
          <w:lang w:val="en-US"/>
        </w:rPr>
        <w:t>def</w:t>
      </w:r>
      <w:r w:rsidRPr="004F7384">
        <w:rPr>
          <w:color w:val="000000"/>
          <w:szCs w:val="28"/>
          <w:lang w:val="en-US"/>
        </w:rPr>
        <w:t xml:space="preserve"> cross_line(a, b):</w:t>
      </w:r>
    </w:p>
    <w:p w14:paraId="7C9F0F47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</w:t>
      </w:r>
      <w:r w:rsidRPr="004F7384">
        <w:rPr>
          <w:color w:val="0000FF"/>
          <w:szCs w:val="28"/>
          <w:lang w:val="en-US"/>
        </w:rPr>
        <w:t>return</w:t>
      </w:r>
      <w:r w:rsidRPr="004F7384">
        <w:rPr>
          <w:color w:val="000000"/>
          <w:szCs w:val="28"/>
          <w:lang w:val="en-US"/>
        </w:rPr>
        <w:t xml:space="preserve"> (f(a)-f(b)-f_dx(a)*a+f_dx(b)*b)/(f_dx(b)-f_dx(a)) </w:t>
      </w:r>
    </w:p>
    <w:p w14:paraId="7D1A21DB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</w:t>
      </w:r>
    </w:p>
    <w:p w14:paraId="6E91D38E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6B6DD84F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FF"/>
          <w:szCs w:val="28"/>
          <w:lang w:val="en-US"/>
        </w:rPr>
        <w:t>def</w:t>
      </w:r>
      <w:r w:rsidRPr="004F7384">
        <w:rPr>
          <w:color w:val="000000"/>
          <w:szCs w:val="28"/>
          <w:lang w:val="en-US"/>
        </w:rPr>
        <w:t xml:space="preserve"> tangent_method(a, b, eps=</w:t>
      </w:r>
      <w:r w:rsidRPr="004F7384">
        <w:rPr>
          <w:color w:val="098658"/>
          <w:szCs w:val="28"/>
          <w:lang w:val="en-US"/>
        </w:rPr>
        <w:t>10</w:t>
      </w:r>
      <w:r w:rsidRPr="004F7384">
        <w:rPr>
          <w:color w:val="000000"/>
          <w:szCs w:val="28"/>
          <w:lang w:val="en-US"/>
        </w:rPr>
        <w:t>**(-</w:t>
      </w:r>
      <w:r w:rsidRPr="004F7384">
        <w:rPr>
          <w:color w:val="098658"/>
          <w:szCs w:val="28"/>
          <w:lang w:val="en-US"/>
        </w:rPr>
        <w:t>6</w:t>
      </w:r>
      <w:r w:rsidRPr="004F7384">
        <w:rPr>
          <w:color w:val="000000"/>
          <w:szCs w:val="28"/>
          <w:lang w:val="en-US"/>
        </w:rPr>
        <w:t>)):</w:t>
      </w:r>
    </w:p>
    <w:p w14:paraId="701033ED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count = </w:t>
      </w:r>
      <w:r w:rsidRPr="004F7384">
        <w:rPr>
          <w:color w:val="098658"/>
          <w:szCs w:val="28"/>
          <w:lang w:val="en-US"/>
        </w:rPr>
        <w:t>0</w:t>
      </w:r>
    </w:p>
    <w:p w14:paraId="38A4F439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x_m = cross_line(a, b) </w:t>
      </w:r>
      <w:r w:rsidRPr="004F7384">
        <w:rPr>
          <w:color w:val="008000"/>
          <w:szCs w:val="28"/>
          <w:lang w:val="en-US"/>
        </w:rPr>
        <w:t># 4.0</w:t>
      </w:r>
    </w:p>
    <w:p w14:paraId="2B3A028E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x_l = cross_line(a, x_m) </w:t>
      </w:r>
      <w:r w:rsidRPr="004F7384">
        <w:rPr>
          <w:color w:val="008000"/>
          <w:szCs w:val="28"/>
          <w:lang w:val="en-US"/>
        </w:rPr>
        <w:t># 3.5</w:t>
      </w:r>
    </w:p>
    <w:p w14:paraId="6B80BEE0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x_r = cross_line(x_m, b) </w:t>
      </w:r>
      <w:r w:rsidRPr="004F7384">
        <w:rPr>
          <w:color w:val="008000"/>
          <w:szCs w:val="28"/>
          <w:lang w:val="en-US"/>
        </w:rPr>
        <w:t># 4.6</w:t>
      </w:r>
    </w:p>
    <w:p w14:paraId="4527878B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</w:t>
      </w:r>
      <w:r w:rsidRPr="004F7384">
        <w:rPr>
          <w:color w:val="0000FF"/>
          <w:szCs w:val="28"/>
          <w:lang w:val="en-US"/>
        </w:rPr>
        <w:t>while</w:t>
      </w:r>
      <w:r w:rsidRPr="004F7384">
        <w:rPr>
          <w:color w:val="000000"/>
          <w:szCs w:val="28"/>
          <w:lang w:val="en-US"/>
        </w:rPr>
        <w:t xml:space="preserve"> abs(b-a) &gt; eps </w:t>
      </w:r>
      <w:r w:rsidRPr="004F7384">
        <w:rPr>
          <w:color w:val="0000FF"/>
          <w:szCs w:val="28"/>
          <w:lang w:val="en-US"/>
        </w:rPr>
        <w:t>and</w:t>
      </w:r>
      <w:r w:rsidRPr="004F7384">
        <w:rPr>
          <w:color w:val="000000"/>
          <w:szCs w:val="28"/>
          <w:lang w:val="en-US"/>
        </w:rPr>
        <w:t xml:space="preserve"> abs(f(x_m)-tangent(x_m, b)) &gt; eps:</w:t>
      </w:r>
    </w:p>
    <w:p w14:paraId="1887B631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    </w:t>
      </w:r>
      <w:r w:rsidRPr="004F7384">
        <w:rPr>
          <w:color w:val="0000FF"/>
          <w:szCs w:val="28"/>
          <w:lang w:val="en-US"/>
        </w:rPr>
        <w:t>if</w:t>
      </w:r>
      <w:r w:rsidRPr="004F7384">
        <w:rPr>
          <w:color w:val="000000"/>
          <w:szCs w:val="28"/>
          <w:lang w:val="en-US"/>
        </w:rPr>
        <w:t xml:space="preserve"> f(x_l) &lt; f(x_r):</w:t>
      </w:r>
    </w:p>
    <w:p w14:paraId="29652F59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>            a, b = x_l, x_m</w:t>
      </w:r>
    </w:p>
    <w:p w14:paraId="29D62FFE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>            x_m = cross_line(a, b)</w:t>
      </w:r>
    </w:p>
    <w:p w14:paraId="18FBE1C4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        x_l = cross_line(a, x_m) </w:t>
      </w:r>
    </w:p>
    <w:p w14:paraId="1210E26A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        x_r = cross_line(x_m, b) </w:t>
      </w:r>
    </w:p>
    <w:p w14:paraId="2CCAB78E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    </w:t>
      </w:r>
      <w:r w:rsidRPr="004F7384">
        <w:rPr>
          <w:color w:val="0000FF"/>
          <w:szCs w:val="28"/>
          <w:lang w:val="en-US"/>
        </w:rPr>
        <w:t>else</w:t>
      </w:r>
      <w:r w:rsidRPr="004F7384">
        <w:rPr>
          <w:color w:val="000000"/>
          <w:szCs w:val="28"/>
          <w:lang w:val="en-US"/>
        </w:rPr>
        <w:t xml:space="preserve">: </w:t>
      </w:r>
    </w:p>
    <w:p w14:paraId="77F07B27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>            a, b = x_m, x_r</w:t>
      </w:r>
    </w:p>
    <w:p w14:paraId="5FB18CB0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        x_m = cross_line(a, b) </w:t>
      </w:r>
    </w:p>
    <w:p w14:paraId="396F3027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        x_l = cross_line(a, x_m) </w:t>
      </w:r>
    </w:p>
    <w:p w14:paraId="79971770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        x_r = cross_line(x_m, b) </w:t>
      </w:r>
    </w:p>
    <w:p w14:paraId="346B2AA2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    count += </w:t>
      </w:r>
      <w:r w:rsidRPr="004F7384">
        <w:rPr>
          <w:color w:val="098658"/>
          <w:szCs w:val="28"/>
          <w:lang w:val="en-US"/>
        </w:rPr>
        <w:t>1</w:t>
      </w:r>
    </w:p>
    <w:p w14:paraId="0E4F67F0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</w:t>
      </w:r>
      <w:r w:rsidRPr="004F7384">
        <w:rPr>
          <w:color w:val="0000FF"/>
          <w:szCs w:val="28"/>
          <w:lang w:val="en-US"/>
        </w:rPr>
        <w:t>return</w:t>
      </w:r>
      <w:r w:rsidRPr="004F7384">
        <w:rPr>
          <w:color w:val="000000"/>
          <w:szCs w:val="28"/>
          <w:lang w:val="en-US"/>
        </w:rPr>
        <w:t xml:space="preserve"> x_m, count</w:t>
      </w:r>
    </w:p>
    <w:p w14:paraId="175328EC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6C55AB31" w14:textId="10EB6500" w:rsid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lastRenderedPageBreak/>
        <w:t>xmin, count = tangent_method(</w:t>
      </w:r>
      <w:r w:rsidRPr="004F7384">
        <w:rPr>
          <w:color w:val="098658"/>
          <w:szCs w:val="28"/>
          <w:lang w:val="en-US"/>
        </w:rPr>
        <w:t>3</w:t>
      </w:r>
      <w:r w:rsidRPr="004F7384">
        <w:rPr>
          <w:color w:val="000000"/>
          <w:szCs w:val="28"/>
          <w:lang w:val="en-US"/>
        </w:rPr>
        <w:t xml:space="preserve">, </w:t>
      </w:r>
      <w:r w:rsidRPr="004F7384">
        <w:rPr>
          <w:color w:val="098658"/>
          <w:szCs w:val="28"/>
          <w:lang w:val="en-US"/>
        </w:rPr>
        <w:t>5</w:t>
      </w:r>
      <w:r w:rsidRPr="004F7384">
        <w:rPr>
          <w:color w:val="000000"/>
          <w:szCs w:val="28"/>
          <w:lang w:val="en-US"/>
        </w:rPr>
        <w:t>)</w:t>
      </w:r>
    </w:p>
    <w:p w14:paraId="318E7795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2D955F41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4F7384">
        <w:rPr>
          <w:color w:val="000000"/>
          <w:szCs w:val="28"/>
        </w:rPr>
        <w:t>print(</w:t>
      </w:r>
      <w:r w:rsidRPr="004F7384">
        <w:rPr>
          <w:color w:val="A31515"/>
          <w:szCs w:val="28"/>
        </w:rPr>
        <w:t>'-------------------------------------'</w:t>
      </w:r>
      <w:r w:rsidRPr="004F7384">
        <w:rPr>
          <w:color w:val="000000"/>
          <w:szCs w:val="28"/>
        </w:rPr>
        <w:t>)</w:t>
      </w:r>
    </w:p>
    <w:p w14:paraId="5673FC2E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4F7384">
        <w:rPr>
          <w:color w:val="000000"/>
          <w:szCs w:val="28"/>
        </w:rPr>
        <w:t>print(</w:t>
      </w:r>
      <w:r w:rsidRPr="004F7384">
        <w:rPr>
          <w:color w:val="A31515"/>
          <w:szCs w:val="28"/>
        </w:rPr>
        <w:t>'----------Метод касательных----------'</w:t>
      </w:r>
      <w:r w:rsidRPr="004F7384">
        <w:rPr>
          <w:color w:val="000000"/>
          <w:szCs w:val="28"/>
        </w:rPr>
        <w:t>)</w:t>
      </w:r>
    </w:p>
    <w:p w14:paraId="3A9E5A10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4F7384">
        <w:rPr>
          <w:color w:val="000000"/>
          <w:szCs w:val="28"/>
        </w:rPr>
        <w:t>print(</w:t>
      </w:r>
      <w:r w:rsidRPr="004F7384">
        <w:rPr>
          <w:color w:val="0000FF"/>
          <w:szCs w:val="28"/>
        </w:rPr>
        <w:t>f</w:t>
      </w:r>
      <w:r w:rsidRPr="004F7384">
        <w:rPr>
          <w:color w:val="A31515"/>
          <w:szCs w:val="28"/>
        </w:rPr>
        <w:t>'Xmin=</w:t>
      </w:r>
      <w:r w:rsidRPr="004F7384">
        <w:rPr>
          <w:color w:val="000000"/>
          <w:szCs w:val="28"/>
        </w:rPr>
        <w:t>{xmin</w:t>
      </w:r>
      <w:r w:rsidRPr="004F7384">
        <w:rPr>
          <w:color w:val="0000FF"/>
          <w:szCs w:val="28"/>
        </w:rPr>
        <w:t>:.4f</w:t>
      </w:r>
      <w:r w:rsidRPr="004F7384">
        <w:rPr>
          <w:color w:val="000000"/>
          <w:szCs w:val="28"/>
        </w:rPr>
        <w:t>}</w:t>
      </w:r>
      <w:r w:rsidRPr="004F7384">
        <w:rPr>
          <w:color w:val="A31515"/>
          <w:szCs w:val="28"/>
        </w:rPr>
        <w:t>, f(xmin)=</w:t>
      </w:r>
      <w:r w:rsidRPr="004F7384">
        <w:rPr>
          <w:color w:val="000000"/>
          <w:szCs w:val="28"/>
        </w:rPr>
        <w:t>{f(xmin)</w:t>
      </w:r>
      <w:r w:rsidRPr="004F7384">
        <w:rPr>
          <w:color w:val="0000FF"/>
          <w:szCs w:val="28"/>
        </w:rPr>
        <w:t>:.4f</w:t>
      </w:r>
      <w:r w:rsidRPr="004F7384">
        <w:rPr>
          <w:color w:val="000000"/>
          <w:szCs w:val="28"/>
        </w:rPr>
        <w:t>}</w:t>
      </w:r>
      <w:r w:rsidRPr="004F7384">
        <w:rPr>
          <w:color w:val="A31515"/>
          <w:szCs w:val="28"/>
        </w:rPr>
        <w:t>, count=</w:t>
      </w:r>
      <w:r w:rsidRPr="004F7384">
        <w:rPr>
          <w:color w:val="000000"/>
          <w:szCs w:val="28"/>
        </w:rPr>
        <w:t>{count}</w:t>
      </w:r>
      <w:r w:rsidRPr="004F7384">
        <w:rPr>
          <w:color w:val="A31515"/>
          <w:szCs w:val="28"/>
        </w:rPr>
        <w:t>'</w:t>
      </w:r>
      <w:r w:rsidRPr="004F7384">
        <w:rPr>
          <w:color w:val="000000"/>
          <w:szCs w:val="28"/>
        </w:rPr>
        <w:t>)</w:t>
      </w:r>
    </w:p>
    <w:p w14:paraId="67F1DA1F" w14:textId="6C56110C" w:rsid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4F7384">
        <w:rPr>
          <w:color w:val="000000"/>
          <w:szCs w:val="28"/>
        </w:rPr>
        <w:t>print(</w:t>
      </w:r>
      <w:r w:rsidRPr="004F7384">
        <w:rPr>
          <w:color w:val="A31515"/>
          <w:szCs w:val="28"/>
        </w:rPr>
        <w:t>'-------------------------------------'</w:t>
      </w:r>
      <w:r w:rsidRPr="004F7384">
        <w:rPr>
          <w:color w:val="000000"/>
          <w:szCs w:val="28"/>
        </w:rPr>
        <w:t>)</w:t>
      </w:r>
    </w:p>
    <w:p w14:paraId="3CD8E242" w14:textId="77777777" w:rsid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</w:p>
    <w:p w14:paraId="2AC4167D" w14:textId="63DE9E1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b/>
          <w:bCs/>
          <w:color w:val="000000"/>
          <w:szCs w:val="28"/>
        </w:rPr>
      </w:pPr>
      <w:r w:rsidRPr="004F7384">
        <w:rPr>
          <w:b/>
          <w:bCs/>
          <w:color w:val="000000"/>
          <w:szCs w:val="28"/>
        </w:rPr>
        <w:t>Вывод программы:</w:t>
      </w:r>
    </w:p>
    <w:p w14:paraId="498E2CA4" w14:textId="5321D986" w:rsid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4F7384">
        <w:rPr>
          <w:color w:val="000000"/>
          <w:szCs w:val="28"/>
        </w:rPr>
        <w:drawing>
          <wp:inline distT="0" distB="0" distL="0" distR="0" wp14:anchorId="60D826C8" wp14:editId="5F54B22D">
            <wp:extent cx="3362794" cy="77163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8CE3" w14:textId="77777777" w:rsidR="004F7384" w:rsidRPr="004F7384" w:rsidRDefault="004F7384" w:rsidP="004F7384"/>
    <w:p w14:paraId="45CCE023" w14:textId="418E6D04" w:rsidR="00C86009" w:rsidRDefault="00C86009" w:rsidP="00C86009">
      <w:pPr>
        <w:pStyle w:val="1"/>
      </w:pPr>
      <w:r>
        <w:t>3. Метод второго порядка. Метод Ньютона (парабол).</w:t>
      </w:r>
    </w:p>
    <w:p w14:paraId="498DEB62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FF"/>
          <w:szCs w:val="28"/>
          <w:lang w:val="en-US"/>
        </w:rPr>
        <w:t>import</w:t>
      </w:r>
      <w:r w:rsidRPr="004F7384">
        <w:rPr>
          <w:color w:val="000000"/>
          <w:szCs w:val="28"/>
          <w:lang w:val="en-US"/>
        </w:rPr>
        <w:t xml:space="preserve"> math </w:t>
      </w:r>
      <w:r w:rsidRPr="004F7384">
        <w:rPr>
          <w:color w:val="0000FF"/>
          <w:szCs w:val="28"/>
          <w:lang w:val="en-US"/>
        </w:rPr>
        <w:t>as</w:t>
      </w:r>
      <w:r w:rsidRPr="004F7384">
        <w:rPr>
          <w:color w:val="000000"/>
          <w:szCs w:val="28"/>
          <w:lang w:val="en-US"/>
        </w:rPr>
        <w:t xml:space="preserve"> m</w:t>
      </w:r>
    </w:p>
    <w:p w14:paraId="648BF57A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68553238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FF"/>
          <w:szCs w:val="28"/>
          <w:lang w:val="en-US"/>
        </w:rPr>
        <w:t>def</w:t>
      </w:r>
      <w:r w:rsidRPr="004F7384">
        <w:rPr>
          <w:color w:val="000000"/>
          <w:szCs w:val="28"/>
          <w:lang w:val="en-US"/>
        </w:rPr>
        <w:t xml:space="preserve"> f(x):</w:t>
      </w:r>
    </w:p>
    <w:p w14:paraId="27747393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</w:t>
      </w:r>
      <w:r w:rsidRPr="004F7384">
        <w:rPr>
          <w:color w:val="0000FF"/>
          <w:szCs w:val="28"/>
          <w:lang w:val="en-US"/>
        </w:rPr>
        <w:t>return</w:t>
      </w:r>
      <w:r w:rsidRPr="004F7384">
        <w:rPr>
          <w:color w:val="000000"/>
          <w:szCs w:val="28"/>
          <w:lang w:val="en-US"/>
        </w:rPr>
        <w:t xml:space="preserve"> (x-</w:t>
      </w:r>
      <w:r w:rsidRPr="004F7384">
        <w:rPr>
          <w:color w:val="098658"/>
          <w:szCs w:val="28"/>
          <w:lang w:val="en-US"/>
        </w:rPr>
        <w:t>4</w:t>
      </w:r>
      <w:r w:rsidRPr="004F7384">
        <w:rPr>
          <w:color w:val="000000"/>
          <w:szCs w:val="28"/>
          <w:lang w:val="en-US"/>
        </w:rPr>
        <w:t>)**</w:t>
      </w:r>
      <w:r w:rsidRPr="004F7384">
        <w:rPr>
          <w:color w:val="098658"/>
          <w:szCs w:val="28"/>
          <w:lang w:val="en-US"/>
        </w:rPr>
        <w:t>2</w:t>
      </w:r>
      <w:r w:rsidRPr="004F7384">
        <w:rPr>
          <w:color w:val="000000"/>
          <w:szCs w:val="28"/>
          <w:lang w:val="en-US"/>
        </w:rPr>
        <w:t>+m.log(x)</w:t>
      </w:r>
    </w:p>
    <w:p w14:paraId="39829117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6104EC28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FF"/>
          <w:szCs w:val="28"/>
          <w:lang w:val="en-US"/>
        </w:rPr>
        <w:t>def</w:t>
      </w:r>
      <w:r w:rsidRPr="004F7384">
        <w:rPr>
          <w:color w:val="000000"/>
          <w:szCs w:val="28"/>
          <w:lang w:val="en-US"/>
        </w:rPr>
        <w:t xml:space="preserve"> f_dx(x):</w:t>
      </w:r>
    </w:p>
    <w:p w14:paraId="14E49B57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</w:t>
      </w:r>
      <w:r w:rsidRPr="004F7384">
        <w:rPr>
          <w:color w:val="0000FF"/>
          <w:szCs w:val="28"/>
          <w:lang w:val="en-US"/>
        </w:rPr>
        <w:t>return</w:t>
      </w:r>
      <w:r w:rsidRPr="004F7384">
        <w:rPr>
          <w:color w:val="000000"/>
          <w:szCs w:val="28"/>
          <w:lang w:val="en-US"/>
        </w:rPr>
        <w:t xml:space="preserve"> </w:t>
      </w:r>
      <w:r w:rsidRPr="004F7384">
        <w:rPr>
          <w:color w:val="098658"/>
          <w:szCs w:val="28"/>
          <w:lang w:val="en-US"/>
        </w:rPr>
        <w:t>2</w:t>
      </w:r>
      <w:r w:rsidRPr="004F7384">
        <w:rPr>
          <w:color w:val="000000"/>
          <w:szCs w:val="28"/>
          <w:lang w:val="en-US"/>
        </w:rPr>
        <w:t>*(x-</w:t>
      </w:r>
      <w:r w:rsidRPr="004F7384">
        <w:rPr>
          <w:color w:val="098658"/>
          <w:szCs w:val="28"/>
          <w:lang w:val="en-US"/>
        </w:rPr>
        <w:t>4</w:t>
      </w:r>
      <w:r w:rsidRPr="004F7384">
        <w:rPr>
          <w:color w:val="000000"/>
          <w:szCs w:val="28"/>
          <w:lang w:val="en-US"/>
        </w:rPr>
        <w:t xml:space="preserve">) + </w:t>
      </w:r>
      <w:r w:rsidRPr="004F7384">
        <w:rPr>
          <w:color w:val="098658"/>
          <w:szCs w:val="28"/>
          <w:lang w:val="en-US"/>
        </w:rPr>
        <w:t>1</w:t>
      </w:r>
      <w:r w:rsidRPr="004F7384">
        <w:rPr>
          <w:color w:val="000000"/>
          <w:szCs w:val="28"/>
          <w:lang w:val="en-US"/>
        </w:rPr>
        <w:t>/x</w:t>
      </w:r>
    </w:p>
    <w:p w14:paraId="21282629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1C4CA64C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FF"/>
          <w:szCs w:val="28"/>
          <w:lang w:val="en-US"/>
        </w:rPr>
        <w:t>def</w:t>
      </w:r>
      <w:r w:rsidRPr="004F7384">
        <w:rPr>
          <w:color w:val="000000"/>
          <w:szCs w:val="28"/>
          <w:lang w:val="en-US"/>
        </w:rPr>
        <w:t xml:space="preserve"> f_ddx(x):</w:t>
      </w:r>
    </w:p>
    <w:p w14:paraId="43947C50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</w:t>
      </w:r>
      <w:r w:rsidRPr="004F7384">
        <w:rPr>
          <w:color w:val="0000FF"/>
          <w:szCs w:val="28"/>
          <w:lang w:val="en-US"/>
        </w:rPr>
        <w:t>return</w:t>
      </w:r>
      <w:r w:rsidRPr="004F7384">
        <w:rPr>
          <w:color w:val="000000"/>
          <w:szCs w:val="28"/>
          <w:lang w:val="en-US"/>
        </w:rPr>
        <w:t xml:space="preserve"> </w:t>
      </w:r>
      <w:r w:rsidRPr="004F7384">
        <w:rPr>
          <w:color w:val="098658"/>
          <w:szCs w:val="28"/>
          <w:lang w:val="en-US"/>
        </w:rPr>
        <w:t>2</w:t>
      </w:r>
      <w:r w:rsidRPr="004F7384">
        <w:rPr>
          <w:color w:val="000000"/>
          <w:szCs w:val="28"/>
          <w:lang w:val="en-US"/>
        </w:rPr>
        <w:t xml:space="preserve"> - </w:t>
      </w:r>
      <w:r w:rsidRPr="004F7384">
        <w:rPr>
          <w:color w:val="098658"/>
          <w:szCs w:val="28"/>
          <w:lang w:val="en-US"/>
        </w:rPr>
        <w:t>1</w:t>
      </w:r>
      <w:r w:rsidRPr="004F7384">
        <w:rPr>
          <w:color w:val="000000"/>
          <w:szCs w:val="28"/>
          <w:lang w:val="en-US"/>
        </w:rPr>
        <w:t>/x**</w:t>
      </w:r>
      <w:r w:rsidRPr="004F7384">
        <w:rPr>
          <w:color w:val="098658"/>
          <w:szCs w:val="28"/>
          <w:lang w:val="en-US"/>
        </w:rPr>
        <w:t>2</w:t>
      </w:r>
    </w:p>
    <w:p w14:paraId="3271E693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56A76340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FF"/>
          <w:szCs w:val="28"/>
          <w:lang w:val="en-US"/>
        </w:rPr>
        <w:t>def</w:t>
      </w:r>
      <w:r w:rsidRPr="004F7384">
        <w:rPr>
          <w:color w:val="000000"/>
          <w:szCs w:val="28"/>
          <w:lang w:val="en-US"/>
        </w:rPr>
        <w:t xml:space="preserve"> parabolic_method(x, eps=</w:t>
      </w:r>
      <w:r w:rsidRPr="004F7384">
        <w:rPr>
          <w:color w:val="098658"/>
          <w:szCs w:val="28"/>
          <w:lang w:val="en-US"/>
        </w:rPr>
        <w:t>10</w:t>
      </w:r>
      <w:r w:rsidRPr="004F7384">
        <w:rPr>
          <w:color w:val="000000"/>
          <w:szCs w:val="28"/>
          <w:lang w:val="en-US"/>
        </w:rPr>
        <w:t>**(-</w:t>
      </w:r>
      <w:r w:rsidRPr="004F7384">
        <w:rPr>
          <w:color w:val="098658"/>
          <w:szCs w:val="28"/>
          <w:lang w:val="en-US"/>
        </w:rPr>
        <w:t>6</w:t>
      </w:r>
      <w:r w:rsidRPr="004F7384">
        <w:rPr>
          <w:color w:val="000000"/>
          <w:szCs w:val="28"/>
          <w:lang w:val="en-US"/>
        </w:rPr>
        <w:t>)):</w:t>
      </w:r>
    </w:p>
    <w:p w14:paraId="6E9783E3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count = </w:t>
      </w:r>
      <w:r w:rsidRPr="004F7384">
        <w:rPr>
          <w:color w:val="098658"/>
          <w:szCs w:val="28"/>
          <w:lang w:val="en-US"/>
        </w:rPr>
        <w:t>0</w:t>
      </w:r>
    </w:p>
    <w:p w14:paraId="45AB7C0C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>    x_new = x - f_dx(x)/f_ddx(x)</w:t>
      </w:r>
    </w:p>
    <w:p w14:paraId="5EC2B771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</w:t>
      </w:r>
      <w:r w:rsidRPr="004F7384">
        <w:rPr>
          <w:color w:val="0000FF"/>
          <w:szCs w:val="28"/>
          <w:lang w:val="en-US"/>
        </w:rPr>
        <w:t>while</w:t>
      </w:r>
      <w:r w:rsidRPr="004F7384">
        <w:rPr>
          <w:color w:val="000000"/>
          <w:szCs w:val="28"/>
          <w:lang w:val="en-US"/>
        </w:rPr>
        <w:t xml:space="preserve"> abs(x_new-x) &gt; eps:</w:t>
      </w:r>
    </w:p>
    <w:p w14:paraId="6F045725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>        x = x_new</w:t>
      </w:r>
    </w:p>
    <w:p w14:paraId="14901244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>        x_new = x - f_dx(x)/f_ddx(x)</w:t>
      </w:r>
    </w:p>
    <w:p w14:paraId="76197CDD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    count += </w:t>
      </w:r>
      <w:r w:rsidRPr="004F7384">
        <w:rPr>
          <w:color w:val="098658"/>
          <w:szCs w:val="28"/>
          <w:lang w:val="en-US"/>
        </w:rPr>
        <w:t>1</w:t>
      </w:r>
    </w:p>
    <w:p w14:paraId="4AD81309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 xml:space="preserve">    </w:t>
      </w:r>
      <w:r w:rsidRPr="004F7384">
        <w:rPr>
          <w:color w:val="0000FF"/>
          <w:szCs w:val="28"/>
          <w:lang w:val="en-US"/>
        </w:rPr>
        <w:t>return</w:t>
      </w:r>
      <w:r w:rsidRPr="004F7384">
        <w:rPr>
          <w:color w:val="000000"/>
          <w:szCs w:val="28"/>
          <w:lang w:val="en-US"/>
        </w:rPr>
        <w:t xml:space="preserve"> x_new, count</w:t>
      </w:r>
    </w:p>
    <w:p w14:paraId="5E5F17B6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011D79FC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>xmin, count = parabolic_method(</w:t>
      </w:r>
      <w:r w:rsidRPr="004F7384">
        <w:rPr>
          <w:color w:val="098658"/>
          <w:szCs w:val="28"/>
          <w:lang w:val="en-US"/>
        </w:rPr>
        <w:t>3</w:t>
      </w:r>
      <w:r w:rsidRPr="004F7384">
        <w:rPr>
          <w:color w:val="000000"/>
          <w:szCs w:val="28"/>
          <w:lang w:val="en-US"/>
        </w:rPr>
        <w:t>)</w:t>
      </w:r>
    </w:p>
    <w:p w14:paraId="62DD7C5B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</w:p>
    <w:p w14:paraId="65F897A8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>print(</w:t>
      </w:r>
      <w:r w:rsidRPr="004F7384">
        <w:rPr>
          <w:color w:val="A31515"/>
          <w:szCs w:val="28"/>
          <w:lang w:val="en-US"/>
        </w:rPr>
        <w:t>'-------------------------------------'</w:t>
      </w:r>
      <w:r w:rsidRPr="004F7384">
        <w:rPr>
          <w:color w:val="000000"/>
          <w:szCs w:val="28"/>
          <w:lang w:val="en-US"/>
        </w:rPr>
        <w:t>)</w:t>
      </w:r>
    </w:p>
    <w:p w14:paraId="0CDF0338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>print(</w:t>
      </w:r>
      <w:r w:rsidRPr="004F7384">
        <w:rPr>
          <w:color w:val="A31515"/>
          <w:szCs w:val="28"/>
          <w:lang w:val="en-US"/>
        </w:rPr>
        <w:t>'------------</w:t>
      </w:r>
      <w:r w:rsidRPr="004F7384">
        <w:rPr>
          <w:color w:val="A31515"/>
          <w:szCs w:val="28"/>
        </w:rPr>
        <w:t>Метод</w:t>
      </w:r>
      <w:r w:rsidRPr="004F7384">
        <w:rPr>
          <w:color w:val="A31515"/>
          <w:szCs w:val="28"/>
          <w:lang w:val="en-US"/>
        </w:rPr>
        <w:t xml:space="preserve"> </w:t>
      </w:r>
      <w:r w:rsidRPr="004F7384">
        <w:rPr>
          <w:color w:val="A31515"/>
          <w:szCs w:val="28"/>
        </w:rPr>
        <w:t>парабол</w:t>
      </w:r>
      <w:r w:rsidRPr="004F7384">
        <w:rPr>
          <w:color w:val="A31515"/>
          <w:szCs w:val="28"/>
          <w:lang w:val="en-US"/>
        </w:rPr>
        <w:t>------------'</w:t>
      </w:r>
      <w:r w:rsidRPr="004F7384">
        <w:rPr>
          <w:color w:val="000000"/>
          <w:szCs w:val="28"/>
          <w:lang w:val="en-US"/>
        </w:rPr>
        <w:t>)</w:t>
      </w:r>
    </w:p>
    <w:p w14:paraId="628B2022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  <w:lang w:val="en-US"/>
        </w:rPr>
      </w:pPr>
      <w:r w:rsidRPr="004F7384">
        <w:rPr>
          <w:color w:val="000000"/>
          <w:szCs w:val="28"/>
          <w:lang w:val="en-US"/>
        </w:rPr>
        <w:t>print(</w:t>
      </w:r>
      <w:r w:rsidRPr="004F7384">
        <w:rPr>
          <w:color w:val="0000FF"/>
          <w:szCs w:val="28"/>
          <w:lang w:val="en-US"/>
        </w:rPr>
        <w:t>f</w:t>
      </w:r>
      <w:r w:rsidRPr="004F7384">
        <w:rPr>
          <w:color w:val="A31515"/>
          <w:szCs w:val="28"/>
          <w:lang w:val="en-US"/>
        </w:rPr>
        <w:t>'Xmin=</w:t>
      </w:r>
      <w:r w:rsidRPr="004F7384">
        <w:rPr>
          <w:color w:val="000000"/>
          <w:szCs w:val="28"/>
          <w:lang w:val="en-US"/>
        </w:rPr>
        <w:t>{xmin</w:t>
      </w:r>
      <w:r w:rsidRPr="004F7384">
        <w:rPr>
          <w:color w:val="0000FF"/>
          <w:szCs w:val="28"/>
          <w:lang w:val="en-US"/>
        </w:rPr>
        <w:t>:.4f</w:t>
      </w:r>
      <w:r w:rsidRPr="004F7384">
        <w:rPr>
          <w:color w:val="000000"/>
          <w:szCs w:val="28"/>
          <w:lang w:val="en-US"/>
        </w:rPr>
        <w:t>}</w:t>
      </w:r>
      <w:r w:rsidRPr="004F7384">
        <w:rPr>
          <w:color w:val="A31515"/>
          <w:szCs w:val="28"/>
          <w:lang w:val="en-US"/>
        </w:rPr>
        <w:t>, f(xmin)=</w:t>
      </w:r>
      <w:r w:rsidRPr="004F7384">
        <w:rPr>
          <w:color w:val="000000"/>
          <w:szCs w:val="28"/>
          <w:lang w:val="en-US"/>
        </w:rPr>
        <w:t>{f(xmin)</w:t>
      </w:r>
      <w:r w:rsidRPr="004F7384">
        <w:rPr>
          <w:color w:val="0000FF"/>
          <w:szCs w:val="28"/>
          <w:lang w:val="en-US"/>
        </w:rPr>
        <w:t>:.4f</w:t>
      </w:r>
      <w:r w:rsidRPr="004F7384">
        <w:rPr>
          <w:color w:val="000000"/>
          <w:szCs w:val="28"/>
          <w:lang w:val="en-US"/>
        </w:rPr>
        <w:t>}</w:t>
      </w:r>
      <w:r w:rsidRPr="004F7384">
        <w:rPr>
          <w:color w:val="A31515"/>
          <w:szCs w:val="28"/>
          <w:lang w:val="en-US"/>
        </w:rPr>
        <w:t>, count=</w:t>
      </w:r>
      <w:r w:rsidRPr="004F7384">
        <w:rPr>
          <w:color w:val="000000"/>
          <w:szCs w:val="28"/>
          <w:lang w:val="en-US"/>
        </w:rPr>
        <w:t>{count}</w:t>
      </w:r>
      <w:r w:rsidRPr="004F7384">
        <w:rPr>
          <w:color w:val="A31515"/>
          <w:szCs w:val="28"/>
          <w:lang w:val="en-US"/>
        </w:rPr>
        <w:t>'</w:t>
      </w:r>
      <w:r w:rsidRPr="004F7384">
        <w:rPr>
          <w:color w:val="000000"/>
          <w:szCs w:val="28"/>
          <w:lang w:val="en-US"/>
        </w:rPr>
        <w:t>)</w:t>
      </w:r>
    </w:p>
    <w:p w14:paraId="0E5C9950" w14:textId="6E63BF28" w:rsid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  <w:r w:rsidRPr="004F7384">
        <w:rPr>
          <w:color w:val="000000"/>
          <w:szCs w:val="28"/>
        </w:rPr>
        <w:t>print(</w:t>
      </w:r>
      <w:r w:rsidRPr="004F7384">
        <w:rPr>
          <w:color w:val="A31515"/>
          <w:szCs w:val="28"/>
        </w:rPr>
        <w:t>'-------------------------------------'</w:t>
      </w:r>
      <w:r w:rsidRPr="004F7384">
        <w:rPr>
          <w:color w:val="000000"/>
          <w:szCs w:val="28"/>
        </w:rPr>
        <w:t>)</w:t>
      </w:r>
    </w:p>
    <w:p w14:paraId="47308AFB" w14:textId="77777777" w:rsid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b/>
          <w:bCs/>
          <w:color w:val="000000"/>
          <w:szCs w:val="28"/>
        </w:rPr>
      </w:pPr>
    </w:p>
    <w:p w14:paraId="28ACC824" w14:textId="77777777" w:rsid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b/>
          <w:bCs/>
          <w:color w:val="000000"/>
          <w:szCs w:val="28"/>
        </w:rPr>
      </w:pPr>
    </w:p>
    <w:p w14:paraId="5B58CDEF" w14:textId="77777777" w:rsid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b/>
          <w:bCs/>
          <w:color w:val="000000"/>
          <w:szCs w:val="28"/>
        </w:rPr>
      </w:pPr>
    </w:p>
    <w:p w14:paraId="0F8DEF4B" w14:textId="0786D9A9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b/>
          <w:bCs/>
          <w:color w:val="000000"/>
          <w:szCs w:val="28"/>
        </w:rPr>
      </w:pPr>
      <w:r w:rsidRPr="004F7384">
        <w:rPr>
          <w:b/>
          <w:bCs/>
          <w:color w:val="000000"/>
          <w:szCs w:val="28"/>
        </w:rPr>
        <w:lastRenderedPageBreak/>
        <w:t>Вывод программы:</w:t>
      </w:r>
    </w:p>
    <w:p w14:paraId="03A94377" w14:textId="77777777" w:rsidR="004F7384" w:rsidRPr="004F7384" w:rsidRDefault="004F7384" w:rsidP="004F7384">
      <w:pPr>
        <w:shd w:val="clear" w:color="auto" w:fill="FFFFFF"/>
        <w:spacing w:line="330" w:lineRule="atLeast"/>
        <w:ind w:firstLine="0"/>
        <w:jc w:val="left"/>
        <w:rPr>
          <w:color w:val="000000"/>
          <w:szCs w:val="28"/>
        </w:rPr>
      </w:pPr>
    </w:p>
    <w:p w14:paraId="0FF8FCC9" w14:textId="555B31AF" w:rsidR="004F7384" w:rsidRDefault="004F7384" w:rsidP="004F7384">
      <w:r w:rsidRPr="004F7384">
        <w:drawing>
          <wp:inline distT="0" distB="0" distL="0" distR="0" wp14:anchorId="6C79B495" wp14:editId="14119AE3">
            <wp:extent cx="3372321" cy="7621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E5BC" w14:textId="77777777" w:rsidR="00FC6113" w:rsidRDefault="00FC6113" w:rsidP="004F7384"/>
    <w:p w14:paraId="79AAE8C5" w14:textId="0ED8A40E" w:rsidR="008A5947" w:rsidRDefault="008A5947" w:rsidP="008A5947">
      <w:pPr>
        <w:pStyle w:val="1"/>
      </w:pPr>
      <w:r>
        <w:t>Заключение</w:t>
      </w:r>
    </w:p>
    <w:p w14:paraId="71DBFFE9" w14:textId="77777777" w:rsidR="008A5947" w:rsidRDefault="008A5947" w:rsidP="008A5947">
      <w:r>
        <w:t>В ходе выполнения лабораторной работы была успешно решена задача нахождения минимума функции на заданном отрезке тремя различными методами оптимизации. Все методы показали свою работоспособность и дали согласованные результаты, что подтверждает правильность проведенных вычислений.</w:t>
      </w:r>
    </w:p>
    <w:p w14:paraId="28E55FE0" w14:textId="05DCEA1B" w:rsidR="008A5947" w:rsidRDefault="008A5947" w:rsidP="008A5947">
      <w:r>
        <w:t>Наиболее медленным оказался метод золотого сечения, который потребовал 3</w:t>
      </w:r>
      <w:r w:rsidR="00FC6113">
        <w:t>1</w:t>
      </w:r>
      <w:bookmarkStart w:id="1" w:name="_GoBack"/>
      <w:bookmarkEnd w:id="1"/>
      <w:r>
        <w:t xml:space="preserve"> итераций для достижения заданной точности. Это объясняется тем, что данный метод относится к методам нулевого порядка и не использует информацию о производных функции. Однако его преимущество заключается в надежности и устойчивости работы.</w:t>
      </w:r>
    </w:p>
    <w:p w14:paraId="315C792F" w14:textId="70856056" w:rsidR="008A5947" w:rsidRDefault="008A5947" w:rsidP="008A5947">
      <w:r>
        <w:t xml:space="preserve">Метод касательных, использующий информацию о первой производной, показал значительно более высокую скорость сходимости - всего </w:t>
      </w:r>
      <w:r w:rsidR="00FC6113">
        <w:t>5</w:t>
      </w:r>
      <w:r>
        <w:t xml:space="preserve"> итераций. Это демонстрирует эффективность использования производных для ускорения процесса оптимизации.</w:t>
      </w:r>
    </w:p>
    <w:p w14:paraId="281A5B52" w14:textId="561DC774" w:rsidR="008A5947" w:rsidRPr="008A5947" w:rsidRDefault="008A5947" w:rsidP="008A5947">
      <w:r>
        <w:t xml:space="preserve">Наилучший результат показал метод Ньютона (метод парабол), который за </w:t>
      </w:r>
      <w:r w:rsidR="00FC6113">
        <w:t>3</w:t>
      </w:r>
      <w:r>
        <w:t xml:space="preserve"> итерации достиг решения задачи. Столь высокая скорость сходимости объясняется использованием информации о второй производной, что позволяет более точно аппроксимировать поведение функции в окрестности экстремума.</w:t>
      </w:r>
    </w:p>
    <w:sectPr w:rsidR="008A5947" w:rsidRPr="008A5947" w:rsidSect="00E62131">
      <w:headerReference w:type="default" r:id="rId13"/>
      <w:footerReference w:type="default" r:id="rId14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6A3914" w14:textId="77777777" w:rsidR="008413F0" w:rsidRDefault="008413F0" w:rsidP="00E91DB2">
      <w:r>
        <w:separator/>
      </w:r>
    </w:p>
  </w:endnote>
  <w:endnote w:type="continuationSeparator" w:id="0">
    <w:p w14:paraId="632F3C6B" w14:textId="77777777" w:rsidR="008413F0" w:rsidRDefault="008413F0" w:rsidP="00E91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3F0657" w14:textId="77777777" w:rsidR="00E91DB2" w:rsidRDefault="00E91DB2" w:rsidP="00E91DB2">
    <w:pPr>
      <w:ind w:firstLine="0"/>
      <w:jc w:val="center"/>
    </w:pPr>
    <w:r w:rsidRPr="0093096D">
      <w:rPr>
        <w:b/>
        <w:szCs w:val="28"/>
      </w:rPr>
      <w:t xml:space="preserve">Пермь </w:t>
    </w:r>
    <w:r w:rsidR="003347E3">
      <w:rPr>
        <w:b/>
        <w:szCs w:val="28"/>
      </w:rPr>
      <w:t>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9161726"/>
      <w:docPartObj>
        <w:docPartGallery w:val="Page Numbers (Bottom of Page)"/>
        <w:docPartUnique/>
      </w:docPartObj>
    </w:sdtPr>
    <w:sdtEndPr/>
    <w:sdtContent>
      <w:p w14:paraId="595DB150" w14:textId="77777777" w:rsidR="00E62131" w:rsidRDefault="00E6213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68386E" w14:textId="77777777" w:rsidR="00D5011F" w:rsidRPr="00D5011F" w:rsidRDefault="00D5011F" w:rsidP="00D5011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3D98F8" w14:textId="77777777" w:rsidR="008413F0" w:rsidRDefault="008413F0" w:rsidP="00E91DB2">
      <w:r>
        <w:separator/>
      </w:r>
    </w:p>
  </w:footnote>
  <w:footnote w:type="continuationSeparator" w:id="0">
    <w:p w14:paraId="16B952AE" w14:textId="77777777" w:rsidR="008413F0" w:rsidRDefault="008413F0" w:rsidP="00E91D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C4EC1C" w14:textId="77777777" w:rsidR="00E91DB2" w:rsidRPr="0093096D" w:rsidRDefault="00E91DB2" w:rsidP="00E91DB2">
    <w:pPr>
      <w:ind w:firstLine="0"/>
      <w:jc w:val="center"/>
      <w:rPr>
        <w:bCs/>
        <w:sz w:val="24"/>
        <w:szCs w:val="24"/>
      </w:rPr>
    </w:pPr>
    <w:r w:rsidRPr="0093096D">
      <w:rPr>
        <w:bCs/>
        <w:sz w:val="24"/>
        <w:szCs w:val="24"/>
      </w:rPr>
      <w:t>Министерство науки и высшего образования Российской Федерации</w:t>
    </w:r>
  </w:p>
  <w:p w14:paraId="3AA2B2E2" w14:textId="77777777" w:rsidR="00E91DB2" w:rsidRPr="0093096D" w:rsidRDefault="00E91DB2" w:rsidP="00E91DB2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93096D">
      <w:rPr>
        <w:kern w:val="28"/>
        <w:sz w:val="24"/>
        <w:szCs w:val="24"/>
        <w:lang w:eastAsia="en-US"/>
      </w:rPr>
      <w:t>Федеральное государственное автономное образовательное учреждение</w:t>
    </w:r>
    <w:r>
      <w:rPr>
        <w:kern w:val="28"/>
        <w:sz w:val="24"/>
        <w:szCs w:val="24"/>
        <w:lang w:eastAsia="en-US"/>
      </w:rPr>
      <w:t xml:space="preserve"> </w:t>
    </w:r>
    <w:r>
      <w:rPr>
        <w:kern w:val="28"/>
        <w:sz w:val="24"/>
        <w:szCs w:val="24"/>
        <w:lang w:eastAsia="en-US"/>
      </w:rPr>
      <w:br/>
    </w:r>
    <w:r w:rsidRPr="0093096D">
      <w:rPr>
        <w:kern w:val="28"/>
        <w:sz w:val="24"/>
        <w:szCs w:val="24"/>
        <w:lang w:eastAsia="en-US"/>
      </w:rPr>
      <w:t>высшего образования</w:t>
    </w:r>
  </w:p>
  <w:p w14:paraId="0EB5513C" w14:textId="77777777" w:rsidR="00E91DB2" w:rsidRPr="0093096D" w:rsidRDefault="00E91DB2" w:rsidP="00E91DB2">
    <w:pPr>
      <w:widowControl w:val="0"/>
      <w:overflowPunct w:val="0"/>
      <w:autoSpaceDE w:val="0"/>
      <w:autoSpaceDN w:val="0"/>
      <w:adjustRightInd w:val="0"/>
      <w:ind w:firstLine="0"/>
      <w:jc w:val="center"/>
      <w:rPr>
        <w:b/>
        <w:kern w:val="28"/>
        <w:sz w:val="24"/>
        <w:szCs w:val="24"/>
        <w:lang w:eastAsia="en-US"/>
      </w:rPr>
    </w:pPr>
    <w:r w:rsidRPr="0093096D">
      <w:rPr>
        <w:b/>
        <w:kern w:val="28"/>
        <w:sz w:val="24"/>
        <w:szCs w:val="24"/>
        <w:lang w:eastAsia="en-US"/>
      </w:rPr>
      <w:t>Пермский национальный исследовательский</w:t>
    </w:r>
    <w:r>
      <w:rPr>
        <w:b/>
        <w:kern w:val="28"/>
        <w:sz w:val="24"/>
        <w:szCs w:val="24"/>
        <w:lang w:eastAsia="en-US"/>
      </w:rPr>
      <w:br/>
    </w:r>
    <w:r w:rsidRPr="0093096D">
      <w:rPr>
        <w:b/>
        <w:kern w:val="28"/>
        <w:sz w:val="24"/>
        <w:szCs w:val="24"/>
        <w:lang w:eastAsia="en-US"/>
      </w:rPr>
      <w:t>политехнический университет</w:t>
    </w:r>
  </w:p>
  <w:p w14:paraId="5CFA2910" w14:textId="77777777" w:rsidR="00E91DB2" w:rsidRPr="0093096D" w:rsidRDefault="00E91DB2" w:rsidP="00E91DB2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93096D">
      <w:rPr>
        <w:kern w:val="28"/>
        <w:sz w:val="24"/>
        <w:szCs w:val="24"/>
        <w:lang w:eastAsia="en-US"/>
      </w:rPr>
      <w:t>Факультет прикладной математики и механики</w:t>
    </w:r>
  </w:p>
  <w:p w14:paraId="0406227C" w14:textId="77777777" w:rsidR="005A13CF" w:rsidRPr="005A13CF" w:rsidRDefault="005A13CF" w:rsidP="005A13CF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5A13CF">
      <w:rPr>
        <w:kern w:val="28"/>
        <w:sz w:val="24"/>
        <w:szCs w:val="24"/>
        <w:lang w:eastAsia="en-US"/>
      </w:rPr>
      <w:t>Кафедра «</w:t>
    </w:r>
    <w:r w:rsidR="00603424">
      <w:rPr>
        <w:kern w:val="28"/>
        <w:sz w:val="24"/>
        <w:szCs w:val="24"/>
        <w:lang w:eastAsia="en-US"/>
      </w:rPr>
      <w:t>Вычислительная математика, механика и биомеханика</w:t>
    </w:r>
    <w:r w:rsidRPr="005A13CF">
      <w:rPr>
        <w:kern w:val="28"/>
        <w:sz w:val="24"/>
        <w:szCs w:val="24"/>
        <w:lang w:eastAsia="en-US"/>
      </w:rPr>
      <w:t>»</w:t>
    </w:r>
  </w:p>
  <w:p w14:paraId="7A659016" w14:textId="77777777" w:rsidR="005A13CF" w:rsidRPr="005A13CF" w:rsidRDefault="008456CD" w:rsidP="005A13CF">
    <w:pPr>
      <w:widowControl w:val="0"/>
      <w:overflowPunct w:val="0"/>
      <w:autoSpaceDE w:val="0"/>
      <w:autoSpaceDN w:val="0"/>
      <w:adjustRightInd w:val="0"/>
      <w:ind w:firstLine="0"/>
      <w:jc w:val="center"/>
      <w:rPr>
        <w:b/>
        <w:kern w:val="28"/>
        <w:sz w:val="24"/>
        <w:szCs w:val="24"/>
        <w:lang w:eastAsia="en-US"/>
      </w:rPr>
    </w:pPr>
    <w:r>
      <w:rPr>
        <w:kern w:val="28"/>
        <w:sz w:val="24"/>
        <w:szCs w:val="24"/>
        <w:lang w:eastAsia="en-US"/>
      </w:rPr>
      <w:t>направление подготовки: 09.03.02</w:t>
    </w:r>
    <w:r w:rsidR="005A13CF" w:rsidRPr="005A13CF">
      <w:rPr>
        <w:kern w:val="28"/>
        <w:sz w:val="24"/>
        <w:szCs w:val="24"/>
        <w:lang w:eastAsia="en-US"/>
      </w:rPr>
      <w:t xml:space="preserve"> – </w:t>
    </w:r>
    <w:r>
      <w:rPr>
        <w:kern w:val="28"/>
        <w:sz w:val="24"/>
        <w:szCs w:val="24"/>
        <w:lang w:eastAsia="en-US"/>
      </w:rPr>
      <w:t>Информационные системы и технологии</w:t>
    </w:r>
  </w:p>
  <w:p w14:paraId="2555A02B" w14:textId="77777777" w:rsidR="00E91DB2" w:rsidRPr="008456CD" w:rsidRDefault="005A13CF" w:rsidP="005A13CF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5A13CF">
      <w:rPr>
        <w:bCs/>
        <w:kern w:val="28"/>
        <w:sz w:val="24"/>
        <w:szCs w:val="24"/>
        <w:lang w:eastAsia="en-US"/>
      </w:rPr>
      <w:t>профиль</w:t>
    </w:r>
    <w:r w:rsidRPr="008456CD">
      <w:rPr>
        <w:bCs/>
        <w:kern w:val="28"/>
        <w:sz w:val="24"/>
        <w:szCs w:val="24"/>
        <w:lang w:eastAsia="en-US"/>
      </w:rPr>
      <w:t>: «</w:t>
    </w:r>
    <w:r w:rsidR="008456CD">
      <w:rPr>
        <w:color w:val="000000"/>
        <w:sz w:val="24"/>
        <w:szCs w:val="24"/>
      </w:rPr>
      <w:t>Информационные системы и технологии</w:t>
    </w:r>
    <w:r w:rsidRPr="008456CD">
      <w:rPr>
        <w:kern w:val="28"/>
        <w:sz w:val="24"/>
        <w:szCs w:val="24"/>
        <w:lang w:eastAsia="en-US"/>
      </w:rP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9D8813" w14:textId="77777777" w:rsidR="00D5011F" w:rsidRPr="00D5011F" w:rsidRDefault="00D5011F" w:rsidP="00D5011F">
    <w:pPr>
      <w:pStyle w:val="a6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C232E"/>
    <w:multiLevelType w:val="multilevel"/>
    <w:tmpl w:val="977C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A3329"/>
    <w:multiLevelType w:val="hybridMultilevel"/>
    <w:tmpl w:val="F4EA79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9E2CD7"/>
    <w:multiLevelType w:val="hybridMultilevel"/>
    <w:tmpl w:val="ED824E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91DC0"/>
    <w:multiLevelType w:val="multilevel"/>
    <w:tmpl w:val="073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C6323"/>
    <w:multiLevelType w:val="multilevel"/>
    <w:tmpl w:val="085A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17A54"/>
    <w:multiLevelType w:val="hybridMultilevel"/>
    <w:tmpl w:val="7CC05E8A"/>
    <w:lvl w:ilvl="0" w:tplc="413AA0C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BA4959"/>
    <w:multiLevelType w:val="multilevel"/>
    <w:tmpl w:val="5170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B4100"/>
    <w:multiLevelType w:val="hybridMultilevel"/>
    <w:tmpl w:val="99E8F8CA"/>
    <w:lvl w:ilvl="0" w:tplc="800CD70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attachedTemplate r:id="rId1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84E"/>
    <w:rsid w:val="000459F4"/>
    <w:rsid w:val="00054C36"/>
    <w:rsid w:val="000A1248"/>
    <w:rsid w:val="000A3F45"/>
    <w:rsid w:val="001C7143"/>
    <w:rsid w:val="002109B5"/>
    <w:rsid w:val="00210D8B"/>
    <w:rsid w:val="002347EF"/>
    <w:rsid w:val="00296455"/>
    <w:rsid w:val="002D371C"/>
    <w:rsid w:val="00300F57"/>
    <w:rsid w:val="003347E3"/>
    <w:rsid w:val="003438CE"/>
    <w:rsid w:val="0035721D"/>
    <w:rsid w:val="00381CC0"/>
    <w:rsid w:val="003A5A4F"/>
    <w:rsid w:val="003B5F80"/>
    <w:rsid w:val="004002EA"/>
    <w:rsid w:val="004017D9"/>
    <w:rsid w:val="004524BF"/>
    <w:rsid w:val="004F7384"/>
    <w:rsid w:val="00511CA1"/>
    <w:rsid w:val="00525239"/>
    <w:rsid w:val="00540D21"/>
    <w:rsid w:val="005908F8"/>
    <w:rsid w:val="005A13CF"/>
    <w:rsid w:val="00603424"/>
    <w:rsid w:val="00651A5A"/>
    <w:rsid w:val="0068512C"/>
    <w:rsid w:val="0069395B"/>
    <w:rsid w:val="006D1211"/>
    <w:rsid w:val="0072511B"/>
    <w:rsid w:val="007721C2"/>
    <w:rsid w:val="00785EDC"/>
    <w:rsid w:val="007E1E04"/>
    <w:rsid w:val="008310FF"/>
    <w:rsid w:val="008413F0"/>
    <w:rsid w:val="008456CD"/>
    <w:rsid w:val="008A5947"/>
    <w:rsid w:val="008B010F"/>
    <w:rsid w:val="008E77A4"/>
    <w:rsid w:val="00915BB3"/>
    <w:rsid w:val="00923039"/>
    <w:rsid w:val="0093096D"/>
    <w:rsid w:val="009F53F2"/>
    <w:rsid w:val="00A4022C"/>
    <w:rsid w:val="00A66B58"/>
    <w:rsid w:val="00A8624C"/>
    <w:rsid w:val="00AC2BBD"/>
    <w:rsid w:val="00AE7EE8"/>
    <w:rsid w:val="00B73671"/>
    <w:rsid w:val="00B76910"/>
    <w:rsid w:val="00BC2BC2"/>
    <w:rsid w:val="00C4277C"/>
    <w:rsid w:val="00C5016F"/>
    <w:rsid w:val="00C85DBA"/>
    <w:rsid w:val="00C86009"/>
    <w:rsid w:val="00CD365A"/>
    <w:rsid w:val="00D14DC1"/>
    <w:rsid w:val="00D30814"/>
    <w:rsid w:val="00D4137E"/>
    <w:rsid w:val="00D5011F"/>
    <w:rsid w:val="00DE088A"/>
    <w:rsid w:val="00E13C77"/>
    <w:rsid w:val="00E167E2"/>
    <w:rsid w:val="00E375E0"/>
    <w:rsid w:val="00E62131"/>
    <w:rsid w:val="00E66AFA"/>
    <w:rsid w:val="00E91DB2"/>
    <w:rsid w:val="00E9684E"/>
    <w:rsid w:val="00ED3FAD"/>
    <w:rsid w:val="00EE1461"/>
    <w:rsid w:val="00EF72B0"/>
    <w:rsid w:val="00F0131F"/>
    <w:rsid w:val="00F072BE"/>
    <w:rsid w:val="00F40123"/>
    <w:rsid w:val="00F81F5A"/>
    <w:rsid w:val="00F928BB"/>
    <w:rsid w:val="00FC6113"/>
    <w:rsid w:val="00FD27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521265"/>
  <w15:docId w15:val="{F96C84E7-C74A-48E0-A9AA-84D8C6D24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347E3"/>
    <w:pPr>
      <w:ind w:firstLine="709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10FF"/>
    <w:pPr>
      <w:spacing w:line="360" w:lineRule="auto"/>
      <w:ind w:firstLine="0"/>
      <w:jc w:val="center"/>
      <w:outlineLvl w:val="0"/>
    </w:pPr>
    <w:rPr>
      <w:b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81F5A"/>
    <w:pPr>
      <w:keepNext/>
      <w:keepLines/>
      <w:spacing w:line="360" w:lineRule="auto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10FF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3">
    <w:name w:val="List Paragraph"/>
    <w:basedOn w:val="a"/>
    <w:uiPriority w:val="34"/>
    <w:qFormat/>
    <w:rsid w:val="0093096D"/>
    <w:pPr>
      <w:ind w:left="708"/>
    </w:pPr>
    <w:rPr>
      <w:sz w:val="24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E375E0"/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E375E0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E91DB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91DB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E91DB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91DB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B73671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D3FAD"/>
    <w:pPr>
      <w:tabs>
        <w:tab w:val="right" w:leader="dot" w:pos="9345"/>
      </w:tabs>
      <w:spacing w:after="100"/>
      <w:jc w:val="left"/>
    </w:pPr>
  </w:style>
  <w:style w:type="character" w:styleId="ab">
    <w:name w:val="Hyperlink"/>
    <w:basedOn w:val="a0"/>
    <w:uiPriority w:val="99"/>
    <w:unhideWhenUsed/>
    <w:rsid w:val="00B7367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81F5A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73671"/>
    <w:pPr>
      <w:spacing w:after="100"/>
      <w:ind w:left="280"/>
    </w:pPr>
  </w:style>
  <w:style w:type="character" w:styleId="ac">
    <w:name w:val="line number"/>
    <w:basedOn w:val="a0"/>
    <w:uiPriority w:val="99"/>
    <w:semiHidden/>
    <w:unhideWhenUsed/>
    <w:rsid w:val="009F53F2"/>
  </w:style>
  <w:style w:type="paragraph" w:styleId="ad">
    <w:name w:val="No Spacing"/>
    <w:uiPriority w:val="1"/>
    <w:qFormat/>
    <w:rsid w:val="00E62131"/>
    <w:pPr>
      <w:ind w:firstLine="709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e">
    <w:name w:val="Normal (Web)"/>
    <w:basedOn w:val="a"/>
    <w:uiPriority w:val="99"/>
    <w:unhideWhenUsed/>
    <w:qFormat/>
    <w:rsid w:val="008E77A4"/>
    <w:pPr>
      <w:suppressAutoHyphens/>
      <w:ind w:firstLine="0"/>
    </w:pPr>
    <w:rPr>
      <w:szCs w:val="24"/>
    </w:rPr>
  </w:style>
  <w:style w:type="character" w:styleId="af">
    <w:name w:val="Strong"/>
    <w:basedOn w:val="a0"/>
    <w:uiPriority w:val="22"/>
    <w:qFormat/>
    <w:rsid w:val="008E77A4"/>
    <w:rPr>
      <w:b/>
      <w:bCs/>
    </w:rPr>
  </w:style>
  <w:style w:type="character" w:customStyle="1" w:styleId="mord">
    <w:name w:val="mord"/>
    <w:basedOn w:val="a0"/>
    <w:rsid w:val="008E77A4"/>
  </w:style>
  <w:style w:type="character" w:customStyle="1" w:styleId="mbin">
    <w:name w:val="mbin"/>
    <w:basedOn w:val="a0"/>
    <w:rsid w:val="008E77A4"/>
  </w:style>
  <w:style w:type="character" w:customStyle="1" w:styleId="mrel">
    <w:name w:val="mrel"/>
    <w:basedOn w:val="a0"/>
    <w:rsid w:val="008E77A4"/>
  </w:style>
  <w:style w:type="character" w:customStyle="1" w:styleId="mopen">
    <w:name w:val="mopen"/>
    <w:basedOn w:val="a0"/>
    <w:rsid w:val="008E77A4"/>
  </w:style>
  <w:style w:type="character" w:customStyle="1" w:styleId="mclose">
    <w:name w:val="mclose"/>
    <w:basedOn w:val="a0"/>
    <w:rsid w:val="008E77A4"/>
  </w:style>
  <w:style w:type="character" w:styleId="af0">
    <w:name w:val="Emphasis"/>
    <w:basedOn w:val="a0"/>
    <w:uiPriority w:val="20"/>
    <w:qFormat/>
    <w:rsid w:val="008E77A4"/>
    <w:rPr>
      <w:i/>
      <w:iCs/>
    </w:rPr>
  </w:style>
  <w:style w:type="character" w:styleId="af1">
    <w:name w:val="FollowedHyperlink"/>
    <w:basedOn w:val="a0"/>
    <w:uiPriority w:val="99"/>
    <w:semiHidden/>
    <w:unhideWhenUsed/>
    <w:rsid w:val="000A3F45"/>
    <w:rPr>
      <w:color w:val="954F72" w:themeColor="followedHyperlink"/>
      <w:u w:val="single"/>
    </w:rPr>
  </w:style>
  <w:style w:type="character" w:styleId="af2">
    <w:name w:val="Placeholder Text"/>
    <w:basedOn w:val="a0"/>
    <w:uiPriority w:val="99"/>
    <w:semiHidden/>
    <w:rsid w:val="00C860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3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7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5;&#1086;&#1083;&#1080;&#1090;&#1077;&#1093;\2%20&#1050;&#1091;&#1088;&#1089;\&#1059;&#1080;&#1088;\&#1056;&#1072;&#1076;&#1086;&#1089;&#1090;&#1077;&#1074;_&#1050;&#1080;&#1088;&#1080;&#1083;&#1083;_SPLINE_LAB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A9925-176F-4C72-967B-E98BF4892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Радостев_Кирилл_SPLINE_LAB.dotx</Template>
  <TotalTime>19</TotalTime>
  <Pages>6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</cp:revision>
  <cp:lastPrinted>2024-09-17T15:50:00Z</cp:lastPrinted>
  <dcterms:created xsi:type="dcterms:W3CDTF">2025-09-27T05:50:00Z</dcterms:created>
  <dcterms:modified xsi:type="dcterms:W3CDTF">2025-09-27T06:02:00Z</dcterms:modified>
</cp:coreProperties>
</file>